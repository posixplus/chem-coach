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45227B" w14:textId="54C52601" w:rsidR="00957CF8" w:rsidRPr="003E76AB" w:rsidRDefault="00D4676B" w:rsidP="00D4676B">
      <w:pPr>
        <w:jc w:val="both"/>
        <w:rPr>
          <w:rFonts w:ascii="Arno Pro" w:hAnsi="Arno Pro"/>
          <w:b/>
          <w:bCs/>
          <w:sz w:val="32"/>
          <w:szCs w:val="32"/>
        </w:rPr>
      </w:pPr>
      <w:r>
        <w:rPr>
          <w:rFonts w:ascii="Arno Pro" w:hAnsi="Arno Pro"/>
          <w:b/>
          <w:bCs/>
          <w:sz w:val="32"/>
          <w:szCs w:val="32"/>
        </w:rPr>
        <w:t xml:space="preserve">Dimensional Analysis </w:t>
      </w:r>
      <w:r w:rsidR="006E7CE1">
        <w:rPr>
          <w:rFonts w:ascii="Arno Pro" w:hAnsi="Arno Pro"/>
          <w:b/>
          <w:bCs/>
          <w:sz w:val="32"/>
          <w:szCs w:val="32"/>
        </w:rPr>
        <w:t>Practice</w:t>
      </w:r>
      <w:r w:rsidR="003E76AB">
        <w:rPr>
          <w:rFonts w:ascii="Arno Pro" w:hAnsi="Arno Pro"/>
          <w:b/>
          <w:bCs/>
          <w:sz w:val="32"/>
          <w:szCs w:val="32"/>
          <w:vertAlign w:val="superscript"/>
        </w:rPr>
        <w:t xml:space="preserve"> </w:t>
      </w:r>
      <w:r w:rsidR="003E76AB" w:rsidRPr="003E76AB">
        <w:rPr>
          <w:rFonts w:ascii="Arno Pro" w:hAnsi="Arno Pro"/>
          <w:sz w:val="32"/>
          <w:szCs w:val="32"/>
          <w:vertAlign w:val="subscript"/>
        </w:rPr>
        <w:t>and sig figs!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D4676B" w:rsidRPr="00D4676B" w14:paraId="17EBC552" w14:textId="77777777" w:rsidTr="00D4676B">
        <w:tc>
          <w:tcPr>
            <w:tcW w:w="5395" w:type="dxa"/>
          </w:tcPr>
          <w:p w14:paraId="164FE88D" w14:textId="44469386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Convert from…</w:t>
            </w:r>
          </w:p>
        </w:tc>
        <w:tc>
          <w:tcPr>
            <w:tcW w:w="5395" w:type="dxa"/>
          </w:tcPr>
          <w:p w14:paraId="1299234C" w14:textId="745F5BCC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To…</w:t>
            </w:r>
          </w:p>
        </w:tc>
      </w:tr>
      <w:tr w:rsidR="00D4676B" w:rsidRPr="00D4676B" w14:paraId="6E36DD5D" w14:textId="77777777" w:rsidTr="00D4676B">
        <w:tc>
          <w:tcPr>
            <w:tcW w:w="5395" w:type="dxa"/>
          </w:tcPr>
          <w:p w14:paraId="27072904" w14:textId="2E7AA495" w:rsidR="00D4676B" w:rsidRP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1.0 yd</w:t>
            </w:r>
            <w:r>
              <w:rPr>
                <w:rFonts w:ascii="Arno Pro" w:hAnsi="Arno Pro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395" w:type="dxa"/>
          </w:tcPr>
          <w:p w14:paraId="58BD38BF" w14:textId="01D2986D" w:rsidR="00D4676B" w:rsidRP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ft</w:t>
            </w:r>
            <w:r>
              <w:rPr>
                <w:rFonts w:ascii="Arno Pro" w:hAnsi="Arno Pro"/>
                <w:sz w:val="24"/>
                <w:szCs w:val="24"/>
                <w:vertAlign w:val="superscript"/>
              </w:rPr>
              <w:t>2</w:t>
            </w:r>
          </w:p>
        </w:tc>
      </w:tr>
      <w:tr w:rsidR="00D4676B" w:rsidRPr="00D4676B" w14:paraId="3B652842" w14:textId="77777777" w:rsidTr="00C02FC1">
        <w:tc>
          <w:tcPr>
            <w:tcW w:w="10790" w:type="dxa"/>
            <w:gridSpan w:val="2"/>
          </w:tcPr>
          <w:p w14:paraId="10FDFF9B" w14:textId="77777777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  <w:p w14:paraId="186A710F" w14:textId="77777777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  <w:p w14:paraId="06D52E7D" w14:textId="09518BBC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</w:tc>
      </w:tr>
      <w:tr w:rsidR="00D4676B" w:rsidRPr="00D4676B" w14:paraId="105C71D2" w14:textId="77777777" w:rsidTr="00D4676B">
        <w:tc>
          <w:tcPr>
            <w:tcW w:w="5395" w:type="dxa"/>
          </w:tcPr>
          <w:p w14:paraId="237B6529" w14:textId="5E6B6C66" w:rsidR="00D4676B" w:rsidRP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0.041 m</w:t>
            </w:r>
            <w:r>
              <w:rPr>
                <w:rFonts w:ascii="Arno Pro" w:hAnsi="Arno Pro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395" w:type="dxa"/>
          </w:tcPr>
          <w:p w14:paraId="4FE49CB3" w14:textId="0E5B39E1" w:rsidR="00D4676B" w:rsidRP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km</w:t>
            </w:r>
            <w:r>
              <w:rPr>
                <w:rFonts w:ascii="Arno Pro" w:hAnsi="Arno Pro"/>
                <w:sz w:val="24"/>
                <w:szCs w:val="24"/>
                <w:vertAlign w:val="superscript"/>
              </w:rPr>
              <w:t>2</w:t>
            </w:r>
          </w:p>
        </w:tc>
      </w:tr>
      <w:tr w:rsidR="00D4676B" w:rsidRPr="00D4676B" w14:paraId="46092A3E" w14:textId="77777777" w:rsidTr="00396D0E">
        <w:tc>
          <w:tcPr>
            <w:tcW w:w="10790" w:type="dxa"/>
            <w:gridSpan w:val="2"/>
          </w:tcPr>
          <w:p w14:paraId="6B8BEFE0" w14:textId="77777777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  <w:p w14:paraId="382811A8" w14:textId="77777777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  <w:p w14:paraId="1D7253E5" w14:textId="4680040C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</w:tc>
      </w:tr>
      <w:tr w:rsidR="00D4676B" w:rsidRPr="00D4676B" w14:paraId="298DFF18" w14:textId="77777777" w:rsidTr="00D4676B">
        <w:tc>
          <w:tcPr>
            <w:tcW w:w="5395" w:type="dxa"/>
          </w:tcPr>
          <w:p w14:paraId="21BFBA17" w14:textId="1CB88F75" w:rsidR="00D4676B" w:rsidRP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2.1 x 10</w:t>
            </w:r>
            <w:r>
              <w:rPr>
                <w:rFonts w:ascii="Arno Pro" w:hAnsi="Arno Pro"/>
                <w:sz w:val="24"/>
                <w:szCs w:val="24"/>
                <w:vertAlign w:val="superscript"/>
              </w:rPr>
              <w:t>7</w:t>
            </w:r>
            <w:r>
              <w:rPr>
                <w:rFonts w:ascii="Arno Pro" w:hAnsi="Arno Pr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no Pro" w:hAnsi="Arno Pro"/>
                <w:sz w:val="24"/>
                <w:szCs w:val="24"/>
              </w:rPr>
              <w:t>nL</w:t>
            </w:r>
            <w:proofErr w:type="spellEnd"/>
          </w:p>
        </w:tc>
        <w:tc>
          <w:tcPr>
            <w:tcW w:w="5395" w:type="dxa"/>
          </w:tcPr>
          <w:p w14:paraId="5352C64B" w14:textId="4678981C" w:rsidR="00D4676B" w:rsidRP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cm</w:t>
            </w:r>
            <w:r>
              <w:rPr>
                <w:rFonts w:ascii="Arno Pro" w:hAnsi="Arno Pro"/>
                <w:sz w:val="24"/>
                <w:szCs w:val="24"/>
                <w:vertAlign w:val="superscript"/>
              </w:rPr>
              <w:t>3</w:t>
            </w:r>
          </w:p>
        </w:tc>
      </w:tr>
      <w:tr w:rsidR="00D4676B" w:rsidRPr="00D4676B" w14:paraId="0C91E9DC" w14:textId="77777777" w:rsidTr="00EA1482">
        <w:tc>
          <w:tcPr>
            <w:tcW w:w="10790" w:type="dxa"/>
            <w:gridSpan w:val="2"/>
          </w:tcPr>
          <w:p w14:paraId="7607D1F5" w14:textId="77777777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  <w:p w14:paraId="785A9E61" w14:textId="77777777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  <w:p w14:paraId="5CCF0223" w14:textId="743A36F1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</w:tc>
      </w:tr>
      <w:tr w:rsidR="00D4676B" w:rsidRPr="00D4676B" w14:paraId="35BB725F" w14:textId="77777777" w:rsidTr="00D4676B">
        <w:tc>
          <w:tcPr>
            <w:tcW w:w="5395" w:type="dxa"/>
          </w:tcPr>
          <w:p w14:paraId="3644B76F" w14:textId="5DB7A77B" w:rsidR="00D4676B" w:rsidRP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925 Mm/h</w:t>
            </w:r>
            <w:r>
              <w:rPr>
                <w:rFonts w:ascii="Arno Pro" w:hAnsi="Arno Pro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395" w:type="dxa"/>
          </w:tcPr>
          <w:p w14:paraId="053DFA64" w14:textId="5926B9CD" w:rsidR="00D4676B" w:rsidRP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m/ns</w:t>
            </w:r>
            <w:r>
              <w:rPr>
                <w:rFonts w:ascii="Arno Pro" w:hAnsi="Arno Pro"/>
                <w:sz w:val="24"/>
                <w:szCs w:val="24"/>
                <w:vertAlign w:val="superscript"/>
              </w:rPr>
              <w:t>2</w:t>
            </w:r>
          </w:p>
        </w:tc>
      </w:tr>
      <w:tr w:rsidR="00D4676B" w:rsidRPr="00D4676B" w14:paraId="0346FBE2" w14:textId="77777777" w:rsidTr="00091013">
        <w:tc>
          <w:tcPr>
            <w:tcW w:w="10790" w:type="dxa"/>
            <w:gridSpan w:val="2"/>
          </w:tcPr>
          <w:p w14:paraId="3D11DEC3" w14:textId="477ADF8E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  <w:p w14:paraId="4FDF2F37" w14:textId="77777777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  <w:p w14:paraId="0AF8BBBD" w14:textId="250E9FB6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</w:tc>
      </w:tr>
      <w:tr w:rsidR="00D4676B" w:rsidRPr="00D4676B" w14:paraId="23E7CDCC" w14:textId="77777777" w:rsidTr="00D050E8">
        <w:tc>
          <w:tcPr>
            <w:tcW w:w="5395" w:type="dxa"/>
          </w:tcPr>
          <w:p w14:paraId="4071A20A" w14:textId="343DB6FF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0.0002004 mg/L</w:t>
            </w:r>
          </w:p>
        </w:tc>
        <w:tc>
          <w:tcPr>
            <w:tcW w:w="5395" w:type="dxa"/>
          </w:tcPr>
          <w:p w14:paraId="12C8295F" w14:textId="4259E0CF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g/mL</w:t>
            </w:r>
          </w:p>
        </w:tc>
      </w:tr>
      <w:tr w:rsidR="00D4676B" w:rsidRPr="00D4676B" w14:paraId="5402F913" w14:textId="77777777" w:rsidTr="00091013">
        <w:tc>
          <w:tcPr>
            <w:tcW w:w="10790" w:type="dxa"/>
            <w:gridSpan w:val="2"/>
          </w:tcPr>
          <w:p w14:paraId="2BF844BB" w14:textId="77777777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  <w:p w14:paraId="149297E0" w14:textId="77777777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  <w:p w14:paraId="2E74DB04" w14:textId="6E71889B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</w:tc>
      </w:tr>
      <w:tr w:rsidR="00D4676B" w:rsidRPr="00D4676B" w14:paraId="262D5620" w14:textId="77777777" w:rsidTr="00C941D5">
        <w:tc>
          <w:tcPr>
            <w:tcW w:w="5395" w:type="dxa"/>
          </w:tcPr>
          <w:p w14:paraId="1F0925D9" w14:textId="385D61C5" w:rsidR="00D4676B" w:rsidRP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2.05 x 10</w:t>
            </w:r>
            <w:r>
              <w:rPr>
                <w:rFonts w:ascii="Arno Pro" w:hAnsi="Arno Pro"/>
                <w:sz w:val="24"/>
                <w:szCs w:val="24"/>
                <w:vertAlign w:val="superscript"/>
              </w:rPr>
              <w:t>5</w:t>
            </w:r>
            <w:r>
              <w:rPr>
                <w:rFonts w:ascii="Arno Pro" w:hAnsi="Arno Pro"/>
                <w:sz w:val="24"/>
                <w:szCs w:val="24"/>
              </w:rPr>
              <w:t xml:space="preserve"> seconds</w:t>
            </w:r>
          </w:p>
        </w:tc>
        <w:tc>
          <w:tcPr>
            <w:tcW w:w="5395" w:type="dxa"/>
          </w:tcPr>
          <w:p w14:paraId="3602D836" w14:textId="7CC92A58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Years</w:t>
            </w:r>
          </w:p>
        </w:tc>
      </w:tr>
      <w:tr w:rsidR="00D4676B" w:rsidRPr="00D4676B" w14:paraId="23F9DE93" w14:textId="77777777" w:rsidTr="00091013">
        <w:tc>
          <w:tcPr>
            <w:tcW w:w="10790" w:type="dxa"/>
            <w:gridSpan w:val="2"/>
          </w:tcPr>
          <w:p w14:paraId="62A20020" w14:textId="77777777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  <w:p w14:paraId="1B628A74" w14:textId="77777777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  <w:p w14:paraId="2AAC02F3" w14:textId="7BEBAD41" w:rsidR="00D4676B" w:rsidRDefault="00D4676B" w:rsidP="00D4676B">
            <w:pPr>
              <w:jc w:val="both"/>
              <w:rPr>
                <w:rFonts w:ascii="Arno Pro" w:hAnsi="Arno Pro"/>
                <w:sz w:val="24"/>
                <w:szCs w:val="24"/>
              </w:rPr>
            </w:pPr>
          </w:p>
        </w:tc>
      </w:tr>
    </w:tbl>
    <w:p w14:paraId="2727C3C1" w14:textId="16557E35" w:rsidR="00D4676B" w:rsidRPr="001A4521" w:rsidRDefault="00D4676B" w:rsidP="001A4521">
      <w:pPr>
        <w:pStyle w:val="ListParagraph"/>
        <w:numPr>
          <w:ilvl w:val="0"/>
          <w:numId w:val="1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If you are travelling at 0.050 km/s, how long will it take you to travel 20.2 meters?</w:t>
      </w:r>
    </w:p>
    <w:p w14:paraId="2B06BB08" w14:textId="14D3340B" w:rsidR="00D4676B" w:rsidRDefault="00D4676B" w:rsidP="00D4676B">
      <w:pPr>
        <w:jc w:val="both"/>
        <w:rPr>
          <w:rFonts w:ascii="Arno Pro" w:hAnsi="Arno Pro"/>
          <w:sz w:val="24"/>
          <w:szCs w:val="24"/>
        </w:rPr>
      </w:pPr>
    </w:p>
    <w:p w14:paraId="058038AE" w14:textId="77777777" w:rsidR="00897A9A" w:rsidRDefault="00897A9A" w:rsidP="00D4676B">
      <w:pPr>
        <w:jc w:val="both"/>
        <w:rPr>
          <w:rFonts w:ascii="Arno Pro" w:hAnsi="Arno Pro"/>
          <w:sz w:val="24"/>
          <w:szCs w:val="24"/>
        </w:rPr>
      </w:pPr>
    </w:p>
    <w:p w14:paraId="459DF706" w14:textId="291F4547" w:rsidR="00D4676B" w:rsidRPr="001A4521" w:rsidRDefault="00D4676B" w:rsidP="001A4521">
      <w:pPr>
        <w:pStyle w:val="ListParagraph"/>
        <w:numPr>
          <w:ilvl w:val="0"/>
          <w:numId w:val="1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The total amount of fresh water on earth is estimated to be 3.73 x 10</w:t>
      </w:r>
      <w:r w:rsidRPr="001A4521">
        <w:rPr>
          <w:rFonts w:ascii="Arno Pro" w:hAnsi="Arno Pro"/>
          <w:sz w:val="24"/>
          <w:szCs w:val="24"/>
          <w:vertAlign w:val="superscript"/>
        </w:rPr>
        <w:t>8</w:t>
      </w:r>
      <w:r w:rsidRPr="001A4521">
        <w:rPr>
          <w:rFonts w:ascii="Arno Pro" w:hAnsi="Arno Pro"/>
          <w:sz w:val="24"/>
          <w:szCs w:val="24"/>
        </w:rPr>
        <w:t xml:space="preserve"> km</w:t>
      </w:r>
      <w:r w:rsidRPr="001A4521">
        <w:rPr>
          <w:rFonts w:ascii="Arno Pro" w:hAnsi="Arno Pro"/>
          <w:sz w:val="24"/>
          <w:szCs w:val="24"/>
          <w:vertAlign w:val="superscript"/>
        </w:rPr>
        <w:t>3</w:t>
      </w:r>
      <w:r w:rsidRPr="001A4521">
        <w:rPr>
          <w:rFonts w:ascii="Arno Pro" w:hAnsi="Arno Pro"/>
          <w:sz w:val="24"/>
          <w:szCs w:val="24"/>
        </w:rPr>
        <w:t>. What is this volume in cubic meters?</w:t>
      </w:r>
    </w:p>
    <w:p w14:paraId="2FB1821F" w14:textId="47D9A41F" w:rsidR="00D4676B" w:rsidRDefault="00D4676B" w:rsidP="00D4676B">
      <w:pPr>
        <w:jc w:val="both"/>
        <w:rPr>
          <w:rFonts w:ascii="Arno Pro" w:hAnsi="Arno Pro"/>
          <w:sz w:val="24"/>
          <w:szCs w:val="24"/>
        </w:rPr>
      </w:pPr>
    </w:p>
    <w:p w14:paraId="037A1055" w14:textId="7CD142E6" w:rsidR="00D4676B" w:rsidRDefault="00D4676B" w:rsidP="00D4676B">
      <w:pPr>
        <w:jc w:val="both"/>
        <w:rPr>
          <w:rFonts w:ascii="Arno Pro" w:hAnsi="Arno Pro"/>
          <w:sz w:val="24"/>
          <w:szCs w:val="24"/>
        </w:rPr>
      </w:pPr>
    </w:p>
    <w:p w14:paraId="3B618FDB" w14:textId="2C49CC5C" w:rsidR="009447E0" w:rsidRDefault="00D4676B" w:rsidP="009447E0">
      <w:pPr>
        <w:pStyle w:val="ListParagraph"/>
        <w:numPr>
          <w:ilvl w:val="0"/>
          <w:numId w:val="1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You are pulled over for speeding. The officer claims the speed limit is 65 mph, but you don’t know imperial units</w:t>
      </w:r>
      <w:r w:rsidR="006C1FA7">
        <w:rPr>
          <w:rFonts w:ascii="Arno Pro" w:hAnsi="Arno Pro"/>
          <w:sz w:val="24"/>
          <w:szCs w:val="24"/>
        </w:rPr>
        <w:t>, since you aren’t classless</w:t>
      </w:r>
      <w:r w:rsidRPr="001A4521">
        <w:rPr>
          <w:rFonts w:ascii="Arno Pro" w:hAnsi="Arno Pro"/>
          <w:sz w:val="24"/>
          <w:szCs w:val="24"/>
        </w:rPr>
        <w:t xml:space="preserve">. You simply claim you have travelled 97 kilometers in 1h and 42 min. Do you deserve a ticket based on your average speed? Note that a </w:t>
      </w:r>
      <w:r w:rsidR="001A4521" w:rsidRPr="001A4521">
        <w:rPr>
          <w:rFonts w:ascii="Arno Pro" w:hAnsi="Arno Pro"/>
          <w:sz w:val="24"/>
          <w:szCs w:val="24"/>
        </w:rPr>
        <w:t>kilometer is approximately 0.621371 miles.</w:t>
      </w:r>
    </w:p>
    <w:p w14:paraId="3F7BE973" w14:textId="57F4B34F" w:rsidR="009447E0" w:rsidRDefault="009447E0" w:rsidP="009447E0">
      <w:pPr>
        <w:jc w:val="both"/>
        <w:rPr>
          <w:rFonts w:ascii="Arno Pro" w:hAnsi="Arno Pro"/>
          <w:sz w:val="24"/>
          <w:szCs w:val="24"/>
        </w:rPr>
      </w:pPr>
    </w:p>
    <w:p w14:paraId="618FD55C" w14:textId="65F90755" w:rsidR="009447E0" w:rsidRDefault="009447E0" w:rsidP="009447E0">
      <w:pPr>
        <w:jc w:val="both"/>
        <w:rPr>
          <w:rFonts w:ascii="Arno Pro" w:hAnsi="Arno Pro"/>
          <w:sz w:val="24"/>
          <w:szCs w:val="24"/>
        </w:rPr>
      </w:pPr>
    </w:p>
    <w:p w14:paraId="028252B0" w14:textId="4E4C4C24" w:rsidR="001A4521" w:rsidRPr="00897A9A" w:rsidRDefault="00897A9A" w:rsidP="00897A9A">
      <w:pPr>
        <w:pStyle w:val="ListParagraph"/>
        <w:numPr>
          <w:ilvl w:val="0"/>
          <w:numId w:val="1"/>
        </w:num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>Some</w:t>
      </w:r>
      <w:r w:rsidR="0085393D">
        <w:rPr>
          <w:rFonts w:ascii="Arno Pro" w:hAnsi="Arno Pro"/>
          <w:sz w:val="24"/>
          <w:szCs w:val="24"/>
        </w:rPr>
        <w:t xml:space="preserve"> </w:t>
      </w:r>
      <w:r w:rsidR="006C1FA7">
        <w:rPr>
          <w:rFonts w:ascii="Arno Pro" w:hAnsi="Arno Pro"/>
          <w:sz w:val="24"/>
          <w:szCs w:val="24"/>
        </w:rPr>
        <w:t>American</w:t>
      </w:r>
      <w:r w:rsidR="0085393D">
        <w:rPr>
          <w:rFonts w:ascii="Arno Pro" w:hAnsi="Arno Pro"/>
          <w:sz w:val="24"/>
          <w:szCs w:val="24"/>
        </w:rPr>
        <w:t xml:space="preserve"> is measuring acceleration in inches per second squared. </w:t>
      </w:r>
      <w:r w:rsidR="00CF0A9E">
        <w:rPr>
          <w:rFonts w:ascii="Arno Pro" w:hAnsi="Arno Pro"/>
          <w:sz w:val="24"/>
          <w:szCs w:val="24"/>
        </w:rPr>
        <w:t xml:space="preserve">You, a </w:t>
      </w:r>
      <w:r w:rsidR="00C008D8">
        <w:rPr>
          <w:rFonts w:ascii="Arno Pro" w:hAnsi="Arno Pro"/>
          <w:sz w:val="24"/>
          <w:szCs w:val="24"/>
        </w:rPr>
        <w:t>European</w:t>
      </w:r>
      <w:r w:rsidR="00CF0A9E">
        <w:rPr>
          <w:rFonts w:ascii="Arno Pro" w:hAnsi="Arno Pro"/>
          <w:sz w:val="24"/>
          <w:szCs w:val="24"/>
        </w:rPr>
        <w:t xml:space="preserve"> </w:t>
      </w:r>
      <w:r>
        <w:rPr>
          <w:rFonts w:ascii="Arno Pro" w:hAnsi="Arno Pro"/>
          <w:sz w:val="24"/>
          <w:szCs w:val="24"/>
        </w:rPr>
        <w:t>who knows</w:t>
      </w:r>
      <w:r w:rsidR="00CF0A9E">
        <w:rPr>
          <w:rFonts w:ascii="Arno Pro" w:hAnsi="Arno Pro"/>
          <w:sz w:val="24"/>
          <w:szCs w:val="24"/>
        </w:rPr>
        <w:t xml:space="preserve"> the metric system, want to express this in meters per second squared. Do this given an inch is approximately 2.5</w:t>
      </w:r>
      <w:r>
        <w:rPr>
          <w:rFonts w:ascii="Arno Pro" w:hAnsi="Arno Pro"/>
          <w:sz w:val="24"/>
          <w:szCs w:val="24"/>
        </w:rPr>
        <w:t>4 cm.</w:t>
      </w:r>
      <w:r w:rsidR="001A4521" w:rsidRPr="00897A9A">
        <w:rPr>
          <w:rFonts w:ascii="Arno Pro" w:hAnsi="Arno Pro"/>
          <w:sz w:val="24"/>
          <w:szCs w:val="24"/>
        </w:rPr>
        <w:br w:type="page"/>
      </w:r>
    </w:p>
    <w:p w14:paraId="7998CB40" w14:textId="77777777" w:rsidR="005C5FD4" w:rsidRDefault="00DA3A9D">
      <w:pPr>
        <w:rPr>
          <w:rFonts w:ascii="Arno Pro" w:hAnsi="Arno Pro"/>
          <w:b/>
          <w:bCs/>
          <w:sz w:val="32"/>
          <w:szCs w:val="32"/>
        </w:rPr>
      </w:pPr>
      <w:r>
        <w:rPr>
          <w:rFonts w:ascii="Arno Pro" w:hAnsi="Arno Pro"/>
          <w:b/>
          <w:bCs/>
          <w:sz w:val="32"/>
          <w:szCs w:val="32"/>
        </w:rPr>
        <w:lastRenderedPageBreak/>
        <w:t>More DA Practice</w:t>
      </w:r>
    </w:p>
    <w:p w14:paraId="10A67EAA" w14:textId="28733A81" w:rsidR="003E5E5D" w:rsidRPr="003E5E5D" w:rsidRDefault="005C5FD4" w:rsidP="00B03F0F">
      <w:pPr>
        <w:pStyle w:val="ListParagraph"/>
        <w:numPr>
          <w:ilvl w:val="0"/>
          <w:numId w:val="6"/>
        </w:numPr>
        <w:jc w:val="both"/>
        <w:rPr>
          <w:rFonts w:ascii="Arno Pro" w:hAnsi="Arno Pro"/>
          <w:b/>
          <w:bCs/>
          <w:sz w:val="32"/>
          <w:szCs w:val="32"/>
        </w:rPr>
      </w:pPr>
      <w:r>
        <w:rPr>
          <w:rFonts w:ascii="Arno Pro" w:hAnsi="Arno Pro"/>
          <w:sz w:val="24"/>
          <w:szCs w:val="24"/>
        </w:rPr>
        <w:t xml:space="preserve">Mr. Knapik never knew the difference between a bit (b) and byte (B). </w:t>
      </w:r>
      <w:r w:rsidR="0096330F">
        <w:rPr>
          <w:rFonts w:ascii="Arno Pro" w:hAnsi="Arno Pro"/>
          <w:sz w:val="24"/>
          <w:szCs w:val="24"/>
        </w:rPr>
        <w:t>Apparently,</w:t>
      </w:r>
      <w:r>
        <w:rPr>
          <w:rFonts w:ascii="Arno Pro" w:hAnsi="Arno Pro"/>
          <w:sz w:val="24"/>
          <w:szCs w:val="24"/>
        </w:rPr>
        <w:t xml:space="preserve"> </w:t>
      </w:r>
      <w:r w:rsidR="0096330F">
        <w:rPr>
          <w:rFonts w:ascii="Arno Pro" w:hAnsi="Arno Pro"/>
          <w:sz w:val="24"/>
          <w:szCs w:val="24"/>
        </w:rPr>
        <w:t xml:space="preserve">there are 8 bits in 1 byte. When shopping for internet access, </w:t>
      </w:r>
      <w:r w:rsidR="003E5E5D">
        <w:rPr>
          <w:rFonts w:ascii="Arno Pro" w:hAnsi="Arno Pro"/>
          <w:sz w:val="24"/>
          <w:szCs w:val="24"/>
        </w:rPr>
        <w:t>one company—Berison—</w:t>
      </w:r>
      <w:r w:rsidR="0096330F">
        <w:rPr>
          <w:rFonts w:ascii="Arno Pro" w:hAnsi="Arno Pro"/>
          <w:sz w:val="24"/>
          <w:szCs w:val="24"/>
        </w:rPr>
        <w:t xml:space="preserve">offers </w:t>
      </w:r>
      <w:r w:rsidR="003E5E5D">
        <w:rPr>
          <w:rFonts w:ascii="Arno Pro" w:hAnsi="Arno Pro"/>
          <w:sz w:val="24"/>
          <w:szCs w:val="24"/>
        </w:rPr>
        <w:t>550</w:t>
      </w:r>
      <w:r w:rsidR="0096330F">
        <w:rPr>
          <w:rFonts w:ascii="Arno Pro" w:hAnsi="Arno Pro"/>
          <w:sz w:val="24"/>
          <w:szCs w:val="24"/>
        </w:rPr>
        <w:t xml:space="preserve"> </w:t>
      </w:r>
      <w:r w:rsidR="001F6DB4">
        <w:rPr>
          <w:rFonts w:ascii="Arno Pro" w:hAnsi="Arno Pro"/>
          <w:sz w:val="24"/>
          <w:szCs w:val="24"/>
        </w:rPr>
        <w:t>M</w:t>
      </w:r>
      <w:r w:rsidR="0096330F">
        <w:rPr>
          <w:rFonts w:ascii="Arno Pro" w:hAnsi="Arno Pro"/>
          <w:sz w:val="24"/>
          <w:szCs w:val="24"/>
        </w:rPr>
        <w:t>b/s download speed while the other</w:t>
      </w:r>
      <w:r w:rsidR="003E5E5D">
        <w:rPr>
          <w:rFonts w:ascii="Arno Pro" w:hAnsi="Arno Pro"/>
          <w:sz w:val="24"/>
          <w:szCs w:val="24"/>
        </w:rPr>
        <w:t>—</w:t>
      </w:r>
      <w:r w:rsidR="009B6166">
        <w:rPr>
          <w:rFonts w:ascii="Arno Pro" w:hAnsi="Arno Pro"/>
          <w:sz w:val="24"/>
          <w:szCs w:val="24"/>
        </w:rPr>
        <w:t>VT&amp;T</w:t>
      </w:r>
      <w:r w:rsidR="003E5E5D">
        <w:rPr>
          <w:rFonts w:ascii="Arno Pro" w:hAnsi="Arno Pro"/>
          <w:sz w:val="24"/>
          <w:szCs w:val="24"/>
        </w:rPr>
        <w:t>—</w:t>
      </w:r>
      <w:r w:rsidR="0096330F">
        <w:rPr>
          <w:rFonts w:ascii="Arno Pro" w:hAnsi="Arno Pro"/>
          <w:sz w:val="24"/>
          <w:szCs w:val="24"/>
        </w:rPr>
        <w:t xml:space="preserve"> offers </w:t>
      </w:r>
      <w:r w:rsidR="003E5E5D">
        <w:rPr>
          <w:rFonts w:ascii="Arno Pro" w:hAnsi="Arno Pro"/>
          <w:sz w:val="24"/>
          <w:szCs w:val="24"/>
        </w:rPr>
        <w:t>110</w:t>
      </w:r>
      <w:r w:rsidR="001F6DB4">
        <w:rPr>
          <w:rFonts w:ascii="Arno Pro" w:hAnsi="Arno Pro"/>
          <w:sz w:val="24"/>
          <w:szCs w:val="24"/>
        </w:rPr>
        <w:t xml:space="preserve"> MB</w:t>
      </w:r>
      <w:r w:rsidR="00B03F0F">
        <w:rPr>
          <w:rFonts w:ascii="Arno Pro" w:hAnsi="Arno Pro"/>
          <w:sz w:val="24"/>
          <w:szCs w:val="24"/>
        </w:rPr>
        <w:t xml:space="preserve">/s download. Covert </w:t>
      </w:r>
      <w:proofErr w:type="gramStart"/>
      <w:r w:rsidR="00B03F0F">
        <w:rPr>
          <w:rFonts w:ascii="Arno Pro" w:hAnsi="Arno Pro"/>
          <w:sz w:val="24"/>
          <w:szCs w:val="24"/>
        </w:rPr>
        <w:t>both of these</w:t>
      </w:r>
      <w:proofErr w:type="gramEnd"/>
      <w:r w:rsidR="001F6DB4">
        <w:rPr>
          <w:rFonts w:ascii="Arno Pro" w:hAnsi="Arno Pro"/>
          <w:sz w:val="24"/>
          <w:szCs w:val="24"/>
        </w:rPr>
        <w:t xml:space="preserve"> to bytes/s (B/s) and state which speed is faster.</w:t>
      </w:r>
    </w:p>
    <w:p w14:paraId="713D46CE" w14:textId="77777777" w:rsidR="003E5E5D" w:rsidRDefault="003E5E5D" w:rsidP="003E5E5D">
      <w:pPr>
        <w:pStyle w:val="ListParagraph"/>
        <w:jc w:val="both"/>
        <w:rPr>
          <w:rFonts w:ascii="Arno Pro" w:hAnsi="Arno Pro"/>
          <w:b/>
          <w:bCs/>
          <w:sz w:val="32"/>
          <w:szCs w:val="32"/>
        </w:rPr>
      </w:pPr>
    </w:p>
    <w:p w14:paraId="5450A995" w14:textId="77777777" w:rsidR="009B6166" w:rsidRDefault="009B6166" w:rsidP="003E5E5D">
      <w:pPr>
        <w:pStyle w:val="ListParagraph"/>
        <w:jc w:val="both"/>
        <w:rPr>
          <w:rFonts w:ascii="Arno Pro" w:hAnsi="Arno Pro"/>
          <w:b/>
          <w:bCs/>
          <w:sz w:val="32"/>
          <w:szCs w:val="32"/>
        </w:rPr>
      </w:pPr>
    </w:p>
    <w:p w14:paraId="590E168E" w14:textId="77777777" w:rsidR="003E5E5D" w:rsidRDefault="003E5E5D" w:rsidP="003E5E5D">
      <w:pPr>
        <w:pStyle w:val="ListParagraph"/>
        <w:jc w:val="both"/>
        <w:rPr>
          <w:rFonts w:ascii="Arno Pro" w:hAnsi="Arno Pro"/>
          <w:b/>
          <w:bCs/>
          <w:sz w:val="32"/>
          <w:szCs w:val="32"/>
        </w:rPr>
      </w:pPr>
    </w:p>
    <w:p w14:paraId="5B1BADE6" w14:textId="27C4EF6E" w:rsidR="003E5E5D" w:rsidRPr="00245518" w:rsidRDefault="00406C19" w:rsidP="003E5E5D">
      <w:pPr>
        <w:pStyle w:val="ListParagraph"/>
        <w:numPr>
          <w:ilvl w:val="0"/>
          <w:numId w:val="6"/>
        </w:numPr>
        <w:jc w:val="both"/>
        <w:rPr>
          <w:rFonts w:ascii="Arno Pro" w:hAnsi="Arno Pro"/>
          <w:b/>
          <w:bCs/>
          <w:sz w:val="32"/>
          <w:szCs w:val="32"/>
        </w:rPr>
      </w:pPr>
      <w:r>
        <w:rPr>
          <w:rFonts w:ascii="Arno Pro" w:hAnsi="Arno Pro"/>
          <w:sz w:val="24"/>
          <w:szCs w:val="24"/>
        </w:rPr>
        <w:t>Mr. Knapik can now confidently redownload Baldur’s Gate 3 on his faster internet. If the game is 130.8 GB</w:t>
      </w:r>
      <w:r w:rsidR="00245518">
        <w:rPr>
          <w:rFonts w:ascii="Arno Pro" w:hAnsi="Arno Pro"/>
          <w:sz w:val="24"/>
          <w:szCs w:val="24"/>
        </w:rPr>
        <w:t>, how long would it take—in hours—to download the game?</w:t>
      </w:r>
    </w:p>
    <w:p w14:paraId="3A65219C" w14:textId="77777777" w:rsidR="00245518" w:rsidRDefault="00245518" w:rsidP="00245518">
      <w:pPr>
        <w:jc w:val="both"/>
        <w:rPr>
          <w:rFonts w:ascii="Arno Pro" w:hAnsi="Arno Pro"/>
          <w:b/>
          <w:bCs/>
          <w:sz w:val="32"/>
          <w:szCs w:val="32"/>
        </w:rPr>
      </w:pPr>
    </w:p>
    <w:p w14:paraId="52F9207B" w14:textId="77777777" w:rsidR="00245518" w:rsidRDefault="00245518" w:rsidP="00245518">
      <w:pPr>
        <w:jc w:val="both"/>
        <w:rPr>
          <w:rFonts w:ascii="Arno Pro" w:hAnsi="Arno Pro"/>
          <w:b/>
          <w:bCs/>
          <w:sz w:val="32"/>
          <w:szCs w:val="32"/>
        </w:rPr>
      </w:pPr>
    </w:p>
    <w:p w14:paraId="540AF58C" w14:textId="0BF60EA1" w:rsidR="00245518" w:rsidRDefault="00245518" w:rsidP="00245518">
      <w:pPr>
        <w:pStyle w:val="ListParagraph"/>
        <w:numPr>
          <w:ilvl w:val="0"/>
          <w:numId w:val="6"/>
        </w:num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 xml:space="preserve">Baldur’s Gate has a </w:t>
      </w:r>
      <w:r w:rsidR="00261221">
        <w:rPr>
          <w:rFonts w:ascii="Arno Pro" w:hAnsi="Arno Pro"/>
          <w:sz w:val="24"/>
          <w:szCs w:val="24"/>
        </w:rPr>
        <w:t>memory</w:t>
      </w:r>
      <w:r>
        <w:rPr>
          <w:rFonts w:ascii="Arno Pro" w:hAnsi="Arno Pro"/>
          <w:sz w:val="24"/>
          <w:szCs w:val="24"/>
        </w:rPr>
        <w:t xml:space="preserve"> leak. </w:t>
      </w:r>
      <w:r w:rsidR="00261221">
        <w:rPr>
          <w:rFonts w:ascii="Arno Pro" w:hAnsi="Arno Pro"/>
          <w:sz w:val="24"/>
          <w:szCs w:val="24"/>
        </w:rPr>
        <w:t xml:space="preserve">After an 8h </w:t>
      </w:r>
      <w:r w:rsidR="00F457F0">
        <w:rPr>
          <w:rFonts w:ascii="Arno Pro" w:hAnsi="Arno Pro"/>
          <w:sz w:val="24"/>
          <w:szCs w:val="24"/>
        </w:rPr>
        <w:t>bender</w:t>
      </w:r>
      <w:r w:rsidR="004A25FC">
        <w:rPr>
          <w:rFonts w:ascii="Arno Pro" w:hAnsi="Arno Pro"/>
          <w:sz w:val="24"/>
          <w:szCs w:val="24"/>
        </w:rPr>
        <w:t xml:space="preserve">, the game finally crashes. Mr. Knapik now </w:t>
      </w:r>
      <w:proofErr w:type="gramStart"/>
      <w:r w:rsidR="004A25FC">
        <w:rPr>
          <w:rFonts w:ascii="Arno Pro" w:hAnsi="Arno Pro"/>
          <w:sz w:val="24"/>
          <w:szCs w:val="24"/>
        </w:rPr>
        <w:t>has to</w:t>
      </w:r>
      <w:proofErr w:type="gramEnd"/>
      <w:r w:rsidR="004A25FC">
        <w:rPr>
          <w:rFonts w:ascii="Arno Pro" w:hAnsi="Arno Pro"/>
          <w:sz w:val="24"/>
          <w:szCs w:val="24"/>
        </w:rPr>
        <w:t xml:space="preserve"> verify the files via Steam (a game distribution site)</w:t>
      </w:r>
      <w:r w:rsidR="00E53720">
        <w:rPr>
          <w:rFonts w:ascii="Arno Pro" w:hAnsi="Arno Pro"/>
          <w:sz w:val="24"/>
          <w:szCs w:val="24"/>
        </w:rPr>
        <w:t>. Verification states it will take 11min 42s to complete, and Steam has its verification rate capped at 10 MB/s. How much data—in GB—is being verified?</w:t>
      </w:r>
    </w:p>
    <w:p w14:paraId="252B9D42" w14:textId="77777777" w:rsidR="00E53720" w:rsidRDefault="00E53720" w:rsidP="00E53720">
      <w:pPr>
        <w:jc w:val="both"/>
        <w:rPr>
          <w:rFonts w:ascii="Arno Pro" w:hAnsi="Arno Pro"/>
          <w:sz w:val="24"/>
          <w:szCs w:val="24"/>
        </w:rPr>
      </w:pPr>
    </w:p>
    <w:p w14:paraId="7F1B061B" w14:textId="77777777" w:rsidR="00E53720" w:rsidRDefault="00E53720" w:rsidP="00E53720">
      <w:pPr>
        <w:jc w:val="both"/>
        <w:rPr>
          <w:rFonts w:ascii="Arno Pro" w:hAnsi="Arno Pro"/>
          <w:sz w:val="24"/>
          <w:szCs w:val="24"/>
        </w:rPr>
      </w:pPr>
    </w:p>
    <w:p w14:paraId="5ECA5BD4" w14:textId="77777777" w:rsidR="00261221" w:rsidRDefault="00261221" w:rsidP="00E53720">
      <w:pPr>
        <w:jc w:val="both"/>
        <w:rPr>
          <w:rFonts w:ascii="Arno Pro" w:hAnsi="Arno Pro"/>
          <w:sz w:val="24"/>
          <w:szCs w:val="24"/>
        </w:rPr>
      </w:pPr>
    </w:p>
    <w:p w14:paraId="30702510" w14:textId="1024BA2F" w:rsidR="00E53720" w:rsidRDefault="00E53720" w:rsidP="00E53720">
      <w:pPr>
        <w:pStyle w:val="ListParagraph"/>
        <w:numPr>
          <w:ilvl w:val="0"/>
          <w:numId w:val="6"/>
        </w:num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>If you’re tired of videogame references, on his birthday, Mr. Knapik swam 5,000 meters at the gym in 1h 12min. Determine his average speed in meters/second.</w:t>
      </w:r>
    </w:p>
    <w:p w14:paraId="7278A28F" w14:textId="77777777" w:rsidR="00E53720" w:rsidRDefault="00E53720" w:rsidP="00E53720">
      <w:pPr>
        <w:jc w:val="both"/>
        <w:rPr>
          <w:rFonts w:ascii="Arno Pro" w:hAnsi="Arno Pro"/>
          <w:sz w:val="24"/>
          <w:szCs w:val="24"/>
        </w:rPr>
      </w:pPr>
    </w:p>
    <w:p w14:paraId="31BF1177" w14:textId="77777777" w:rsidR="00E53720" w:rsidRDefault="00E53720" w:rsidP="00E53720">
      <w:pPr>
        <w:jc w:val="both"/>
        <w:rPr>
          <w:rFonts w:ascii="Arno Pro" w:hAnsi="Arno Pro"/>
          <w:sz w:val="24"/>
          <w:szCs w:val="24"/>
        </w:rPr>
      </w:pPr>
    </w:p>
    <w:p w14:paraId="4F05C420" w14:textId="147FC562" w:rsidR="00E53720" w:rsidRDefault="00E53720" w:rsidP="00E53720">
      <w:pPr>
        <w:pStyle w:val="ListParagraph"/>
        <w:numPr>
          <w:ilvl w:val="0"/>
          <w:numId w:val="6"/>
        </w:num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>If he swam at the rate in question 4 for 2.05 hours, how far would he travel in km?</w:t>
      </w:r>
    </w:p>
    <w:p w14:paraId="6FFE0C54" w14:textId="77777777" w:rsidR="00E53720" w:rsidRDefault="00E53720" w:rsidP="00E53720">
      <w:pPr>
        <w:jc w:val="both"/>
        <w:rPr>
          <w:rFonts w:ascii="Arno Pro" w:hAnsi="Arno Pro"/>
          <w:sz w:val="24"/>
          <w:szCs w:val="24"/>
        </w:rPr>
      </w:pPr>
    </w:p>
    <w:p w14:paraId="2DC06B5C" w14:textId="77777777" w:rsidR="00E53720" w:rsidRDefault="00E53720" w:rsidP="00E53720">
      <w:pPr>
        <w:jc w:val="both"/>
        <w:rPr>
          <w:rFonts w:ascii="Arno Pro" w:hAnsi="Arno Pro"/>
          <w:sz w:val="24"/>
          <w:szCs w:val="24"/>
        </w:rPr>
      </w:pPr>
    </w:p>
    <w:p w14:paraId="364E69EE" w14:textId="4C2E597C" w:rsidR="00E53720" w:rsidRDefault="00E53720" w:rsidP="00E53720">
      <w:pPr>
        <w:pStyle w:val="ListParagraph"/>
        <w:numPr>
          <w:ilvl w:val="0"/>
          <w:numId w:val="6"/>
        </w:num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 xml:space="preserve">If he swam at the rate in question 4 for </w:t>
      </w:r>
      <w:r w:rsidR="00B77B11">
        <w:rPr>
          <w:rFonts w:ascii="Arno Pro" w:hAnsi="Arno Pro"/>
          <w:sz w:val="24"/>
          <w:szCs w:val="24"/>
        </w:rPr>
        <w:t xml:space="preserve">3.5 km, how many minutes would it take? </w:t>
      </w:r>
    </w:p>
    <w:p w14:paraId="0D9C7D6F" w14:textId="77777777" w:rsidR="00B77B11" w:rsidRDefault="00B77B11" w:rsidP="00B77B11">
      <w:pPr>
        <w:jc w:val="both"/>
        <w:rPr>
          <w:rFonts w:ascii="Arno Pro" w:hAnsi="Arno Pro"/>
          <w:sz w:val="24"/>
          <w:szCs w:val="24"/>
        </w:rPr>
      </w:pPr>
    </w:p>
    <w:p w14:paraId="590A63A9" w14:textId="77777777" w:rsidR="00B77B11" w:rsidRDefault="00B77B11" w:rsidP="00B77B11">
      <w:pPr>
        <w:jc w:val="both"/>
        <w:rPr>
          <w:rFonts w:ascii="Arno Pro" w:hAnsi="Arno Pro"/>
          <w:sz w:val="24"/>
          <w:szCs w:val="24"/>
        </w:rPr>
      </w:pPr>
    </w:p>
    <w:p w14:paraId="13094D2C" w14:textId="616B1DF7" w:rsidR="00B77B11" w:rsidRPr="00B77B11" w:rsidRDefault="00B77B11" w:rsidP="00B77B11">
      <w:pPr>
        <w:pStyle w:val="ListParagraph"/>
        <w:numPr>
          <w:ilvl w:val="0"/>
          <w:numId w:val="6"/>
        </w:num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 xml:space="preserve">Report your answer </w:t>
      </w:r>
      <w:proofErr w:type="gramStart"/>
      <w:r>
        <w:rPr>
          <w:rFonts w:ascii="Arno Pro" w:hAnsi="Arno Pro"/>
          <w:sz w:val="24"/>
          <w:szCs w:val="24"/>
        </w:rPr>
        <w:t>from</w:t>
      </w:r>
      <w:proofErr w:type="gramEnd"/>
      <w:r>
        <w:rPr>
          <w:rFonts w:ascii="Arno Pro" w:hAnsi="Arno Pro"/>
          <w:sz w:val="24"/>
          <w:szCs w:val="24"/>
        </w:rPr>
        <w:t xml:space="preserve"> question 6 in terms of integer minutes and seconds. (i.e., if you got an answer like 2.</w:t>
      </w:r>
      <w:r w:rsidR="000556C5">
        <w:rPr>
          <w:rFonts w:ascii="Arno Pro" w:hAnsi="Arno Pro"/>
          <w:sz w:val="24"/>
          <w:szCs w:val="24"/>
        </w:rPr>
        <w:t>4 minutes, that would equate to 2 minutes and 24 seconds).</w:t>
      </w:r>
    </w:p>
    <w:p w14:paraId="0A767A1A" w14:textId="77777777" w:rsidR="003E5E5D" w:rsidRDefault="003E5E5D">
      <w:pPr>
        <w:rPr>
          <w:rFonts w:ascii="Arno Pro" w:hAnsi="Arno Pro"/>
          <w:b/>
          <w:bCs/>
          <w:sz w:val="32"/>
          <w:szCs w:val="32"/>
        </w:rPr>
      </w:pPr>
      <w:r>
        <w:rPr>
          <w:rFonts w:ascii="Arno Pro" w:hAnsi="Arno Pro"/>
          <w:b/>
          <w:bCs/>
          <w:sz w:val="32"/>
          <w:szCs w:val="32"/>
        </w:rPr>
        <w:br w:type="page"/>
      </w:r>
    </w:p>
    <w:p w14:paraId="7D688CCA" w14:textId="2012C0AD" w:rsidR="00D4676B" w:rsidRPr="001A4521" w:rsidRDefault="001A4521" w:rsidP="001A4521">
      <w:pPr>
        <w:jc w:val="both"/>
        <w:rPr>
          <w:rFonts w:ascii="Arno Pro" w:hAnsi="Arno Pro"/>
          <w:b/>
          <w:bCs/>
          <w:sz w:val="32"/>
          <w:szCs w:val="32"/>
        </w:rPr>
      </w:pPr>
      <w:r w:rsidRPr="001A4521">
        <w:rPr>
          <w:rFonts w:ascii="Arno Pro" w:hAnsi="Arno Pro"/>
          <w:b/>
          <w:bCs/>
          <w:sz w:val="32"/>
          <w:szCs w:val="32"/>
        </w:rPr>
        <w:lastRenderedPageBreak/>
        <w:t>Measurements &amp; Sig Figs Practice</w:t>
      </w:r>
    </w:p>
    <w:p w14:paraId="79E7CC4B" w14:textId="6A679B49" w:rsidR="001A4521" w:rsidRDefault="001A4521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How many significant figures are in the measurement 0.00130 cm?</w:t>
      </w:r>
    </w:p>
    <w:p w14:paraId="01C1C602" w14:textId="77777777" w:rsidR="001A4521" w:rsidRP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047B1D74" w14:textId="01D5E896" w:rsidR="001A4521" w:rsidRDefault="001A4521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Solve: 3.12 g + 0.8 g + 1.033 g = ?</w:t>
      </w:r>
    </w:p>
    <w:p w14:paraId="06487C45" w14:textId="12DAEC7F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73AF7942" w14:textId="77777777" w:rsidR="001A4521" w:rsidRP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35CEAE86" w14:textId="19D794F6" w:rsidR="001A4521" w:rsidRDefault="001A4521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The mass of a watch glass was measured four times. The masses were 99.997 g, 100.008 g, 100.011 g, and 100.005 g. What is the average mass of the watch glass?</w:t>
      </w:r>
      <w:r w:rsidR="00066645">
        <w:rPr>
          <w:rFonts w:ascii="Arno Pro" w:hAnsi="Arno Pro"/>
          <w:sz w:val="24"/>
          <w:szCs w:val="24"/>
        </w:rPr>
        <w:t xml:space="preserve"> Then, comment on the precision of these measurements. </w:t>
      </w:r>
    </w:p>
    <w:p w14:paraId="7F1879BC" w14:textId="7A23E473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4E000C9B" w14:textId="77777777" w:rsidR="001A4521" w:rsidRP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3862B38E" w14:textId="72F087D2" w:rsidR="001A4521" w:rsidRDefault="001A4521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How many significant figures are in the measurement 1.3000 meters?</w:t>
      </w:r>
    </w:p>
    <w:p w14:paraId="10978A9D" w14:textId="5B6B1409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35EC84BF" w14:textId="77777777" w:rsidR="001A4521" w:rsidRP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4BFD395F" w14:textId="4DAD674E" w:rsidR="001A4521" w:rsidRDefault="001A4521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Subtract: 7.987 m - 0.54 m</w:t>
      </w:r>
    </w:p>
    <w:p w14:paraId="106105F6" w14:textId="7E54FC70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1D65533E" w14:textId="77777777" w:rsidR="001A4521" w:rsidRP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2E520A00" w14:textId="5FA9A6A5" w:rsidR="001A4521" w:rsidRDefault="001A4521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Solve: 1.23 m x 0.89 m</w:t>
      </w:r>
    </w:p>
    <w:p w14:paraId="0A224E2B" w14:textId="3CBD7530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4B457B58" w14:textId="77777777" w:rsidR="001A4521" w:rsidRP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408E991A" w14:textId="365F8397" w:rsidR="001A4521" w:rsidRPr="001A4521" w:rsidRDefault="001A4521" w:rsidP="001A4521">
      <w:pPr>
        <w:pStyle w:val="ListParagraph"/>
        <w:jc w:val="both"/>
        <w:rPr>
          <w:rFonts w:ascii="Arno Pro" w:hAnsi="Arno Pro"/>
          <w:sz w:val="24"/>
          <w:szCs w:val="24"/>
        </w:rPr>
      </w:pPr>
      <w:r>
        <w:rPr>
          <w:noProof/>
        </w:rPr>
        <w:drawing>
          <wp:inline distT="0" distB="0" distL="0" distR="0" wp14:anchorId="43787BDF" wp14:editId="4F51EC18">
            <wp:extent cx="2105025" cy="714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4801F7" w14:textId="4399AEB1" w:rsidR="001A4521" w:rsidRDefault="001A4521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The length of the red line measured here is:</w:t>
      </w:r>
    </w:p>
    <w:p w14:paraId="79CFA054" w14:textId="5C11B581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2E6CFDB7" w14:textId="77777777" w:rsidR="001A4521" w:rsidRP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362B6748" w14:textId="0CBB9DEB" w:rsidR="001A4521" w:rsidRDefault="001A4521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Solve: 123 000 m x 3 234 m = ?</w:t>
      </w:r>
    </w:p>
    <w:p w14:paraId="0D962339" w14:textId="77777777" w:rsidR="0041738C" w:rsidRDefault="0041738C" w:rsidP="0041738C">
      <w:pPr>
        <w:pStyle w:val="ListParagraph"/>
        <w:jc w:val="both"/>
        <w:rPr>
          <w:rFonts w:ascii="Arno Pro" w:hAnsi="Arno Pro"/>
          <w:sz w:val="24"/>
          <w:szCs w:val="24"/>
        </w:rPr>
      </w:pPr>
    </w:p>
    <w:p w14:paraId="3BC2DAB3" w14:textId="7E7A7163" w:rsidR="0041738C" w:rsidRDefault="0041738C" w:rsidP="0041738C">
      <w:pPr>
        <w:pStyle w:val="ListParagraph"/>
        <w:jc w:val="both"/>
        <w:rPr>
          <w:rFonts w:ascii="Arno Pro" w:hAnsi="Arno Pro"/>
          <w:sz w:val="24"/>
          <w:szCs w:val="24"/>
        </w:rPr>
      </w:pPr>
    </w:p>
    <w:p w14:paraId="3A5CE2DE" w14:textId="77777777" w:rsidR="00066645" w:rsidRDefault="00066645" w:rsidP="0041738C">
      <w:pPr>
        <w:pStyle w:val="ListParagraph"/>
        <w:jc w:val="both"/>
        <w:rPr>
          <w:rFonts w:ascii="Arno Pro" w:hAnsi="Arno Pro"/>
          <w:sz w:val="24"/>
          <w:szCs w:val="24"/>
        </w:rPr>
      </w:pPr>
    </w:p>
    <w:p w14:paraId="4859A478" w14:textId="77777777" w:rsidR="0041738C" w:rsidRDefault="0041738C" w:rsidP="0041738C">
      <w:pPr>
        <w:pStyle w:val="ListParagraph"/>
        <w:jc w:val="both"/>
        <w:rPr>
          <w:rFonts w:ascii="Arno Pro" w:hAnsi="Arno Pro"/>
          <w:sz w:val="24"/>
          <w:szCs w:val="24"/>
        </w:rPr>
      </w:pPr>
    </w:p>
    <w:p w14:paraId="14A5EB15" w14:textId="3D4CDA25" w:rsidR="0041738C" w:rsidRDefault="0041738C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>What interval must the graduation marks be on an instrument to read 10. mL?</w:t>
      </w:r>
    </w:p>
    <w:p w14:paraId="60EC9C77" w14:textId="77777777" w:rsidR="001A4521" w:rsidRP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1A84BD8B" w14:textId="4A4117E5" w:rsidR="001A4521" w:rsidRPr="001A4521" w:rsidRDefault="001A4521" w:rsidP="001A4521">
      <w:pPr>
        <w:pStyle w:val="ListParagraph"/>
        <w:jc w:val="both"/>
        <w:rPr>
          <w:rFonts w:ascii="Arno Pro" w:hAnsi="Arno Pr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E01DC4" wp14:editId="58DAC640">
            <wp:extent cx="952500" cy="147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E9624" w14:textId="703B7BE3" w:rsidR="001A4521" w:rsidRDefault="001A4521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The volume of liquid being measured in the graduated cylinder is:</w:t>
      </w:r>
    </w:p>
    <w:p w14:paraId="350C9A91" w14:textId="3750371F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1B5F7010" w14:textId="77777777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5A408D04" w14:textId="7A776AFC" w:rsidR="001A4521" w:rsidRPr="001A4521" w:rsidRDefault="001A4521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Round the following measurement to three significant figures: 0.90985 cm2</w:t>
      </w:r>
    </w:p>
    <w:p w14:paraId="52504034" w14:textId="6BBBF211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24425496" w14:textId="1FB3D33D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5F7C8F78" w14:textId="760C05B6" w:rsidR="001A4521" w:rsidRPr="001A4521" w:rsidRDefault="001A4521" w:rsidP="001A4521">
      <w:pPr>
        <w:pStyle w:val="ListParagraph"/>
        <w:jc w:val="both"/>
        <w:rPr>
          <w:rFonts w:ascii="Arno Pro" w:hAnsi="Arno Pro"/>
          <w:sz w:val="24"/>
          <w:szCs w:val="24"/>
        </w:rPr>
      </w:pPr>
      <w:r>
        <w:rPr>
          <w:noProof/>
        </w:rPr>
        <w:drawing>
          <wp:inline distT="0" distB="0" distL="0" distR="0" wp14:anchorId="4E417D10" wp14:editId="49031E05">
            <wp:extent cx="2103120" cy="710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FD2B" w14:textId="389B1A2B" w:rsidR="001A4521" w:rsidRPr="001A4521" w:rsidRDefault="001A4521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When measuring the length of this red line with the metric ruler provided, the first decimal place that is uncertain is:</w:t>
      </w:r>
    </w:p>
    <w:p w14:paraId="3147C8C7" w14:textId="29EE3603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329AE203" w14:textId="7ADD6D85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1BBF7EC1" w14:textId="06C8462F" w:rsidR="001A4521" w:rsidRPr="001A4521" w:rsidRDefault="001A4521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How many significant figures are in the measurement 102.400 meters?</w:t>
      </w:r>
    </w:p>
    <w:p w14:paraId="4C392C53" w14:textId="48664F48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17FC62E9" w14:textId="486B51BF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59542877" w14:textId="0FE985B8" w:rsidR="001A4521" w:rsidRPr="001A4521" w:rsidRDefault="001A4521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Calculate the density of an object with a mass of 923 g that occupies a volume of 20,312 cm</w:t>
      </w:r>
      <w:r w:rsidRPr="001A4521">
        <w:rPr>
          <w:rFonts w:ascii="Arno Pro" w:hAnsi="Arno Pro"/>
          <w:sz w:val="24"/>
          <w:szCs w:val="24"/>
          <w:vertAlign w:val="superscript"/>
        </w:rPr>
        <w:t>3</w:t>
      </w:r>
      <w:r w:rsidRPr="001A4521">
        <w:rPr>
          <w:rFonts w:ascii="Arno Pro" w:hAnsi="Arno Pro"/>
          <w:sz w:val="24"/>
          <w:szCs w:val="24"/>
        </w:rPr>
        <w:t>.</w:t>
      </w:r>
    </w:p>
    <w:p w14:paraId="78312C52" w14:textId="117E3DD4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3316A131" w14:textId="0632B0F7" w:rsidR="001A4521" w:rsidRDefault="001A4521" w:rsidP="001A4521">
      <w:pPr>
        <w:jc w:val="both"/>
        <w:rPr>
          <w:rFonts w:ascii="Arno Pro" w:hAnsi="Arno Pro"/>
          <w:sz w:val="24"/>
          <w:szCs w:val="24"/>
        </w:rPr>
      </w:pPr>
    </w:p>
    <w:p w14:paraId="35643F9D" w14:textId="07C41982" w:rsidR="001A4521" w:rsidRPr="001A4521" w:rsidRDefault="001A4521" w:rsidP="001A4521">
      <w:pPr>
        <w:pStyle w:val="ListParagraph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1FF9B278" wp14:editId="61D371DD">
            <wp:extent cx="1835785" cy="1568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785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B73D" w14:textId="35E07BA8" w:rsidR="001A4521" w:rsidRDefault="001A4521" w:rsidP="001A4521">
      <w:pPr>
        <w:pStyle w:val="ListParagraph"/>
        <w:numPr>
          <w:ilvl w:val="0"/>
          <w:numId w:val="2"/>
        </w:num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The length of this miniature piezo electric motor is:</w:t>
      </w:r>
    </w:p>
    <w:p w14:paraId="5734208A" w14:textId="008955C3" w:rsidR="00DA3A9D" w:rsidRPr="00F457F0" w:rsidRDefault="00DA3A9D">
      <w:pPr>
        <w:rPr>
          <w:rFonts w:ascii="Arno Pro" w:hAnsi="Arno Pro"/>
          <w:sz w:val="24"/>
          <w:szCs w:val="24"/>
        </w:rPr>
      </w:pPr>
      <w:r>
        <w:rPr>
          <w:rFonts w:ascii="Arno Pro" w:hAnsi="Arno Pro"/>
          <w:b/>
          <w:bCs/>
          <w:sz w:val="32"/>
          <w:szCs w:val="32"/>
        </w:rPr>
        <w:br w:type="page"/>
      </w:r>
    </w:p>
    <w:p w14:paraId="4C43DCD8" w14:textId="66369662" w:rsidR="00EA67C5" w:rsidRPr="001A4521" w:rsidRDefault="00EA67C5" w:rsidP="00EA67C5">
      <w:pPr>
        <w:jc w:val="both"/>
        <w:rPr>
          <w:rFonts w:ascii="Arno Pro" w:hAnsi="Arno Pro"/>
          <w:b/>
          <w:bCs/>
          <w:sz w:val="32"/>
          <w:szCs w:val="32"/>
        </w:rPr>
      </w:pPr>
      <w:r w:rsidRPr="001A4521">
        <w:rPr>
          <w:rFonts w:ascii="Arno Pro" w:hAnsi="Arno Pro"/>
          <w:b/>
          <w:bCs/>
          <w:sz w:val="32"/>
          <w:szCs w:val="32"/>
        </w:rPr>
        <w:lastRenderedPageBreak/>
        <w:t>Matter Classification</w:t>
      </w:r>
    </w:p>
    <w:p w14:paraId="627C2C8C" w14:textId="77777777" w:rsidR="00EA67C5" w:rsidRPr="00A07321" w:rsidRDefault="00EA67C5" w:rsidP="00EA67C5">
      <w:pPr>
        <w:pStyle w:val="ListParagraph"/>
        <w:numPr>
          <w:ilvl w:val="0"/>
          <w:numId w:val="4"/>
        </w:numPr>
        <w:jc w:val="both"/>
        <w:rPr>
          <w:rFonts w:ascii="Arno Pro" w:hAnsi="Arno Pro"/>
          <w:sz w:val="24"/>
          <w:szCs w:val="24"/>
        </w:rPr>
      </w:pPr>
      <w:r w:rsidRPr="00A07321">
        <w:rPr>
          <w:rFonts w:ascii="Arno Pro" w:hAnsi="Arno Pro"/>
          <w:sz w:val="24"/>
          <w:szCs w:val="24"/>
        </w:rPr>
        <w:t xml:space="preserve">Identify the following as mixtures or pure substances. </w:t>
      </w:r>
    </w:p>
    <w:p w14:paraId="50C5EE25" w14:textId="77777777" w:rsidR="00EA67C5" w:rsidRPr="00A07321" w:rsidRDefault="00EA67C5" w:rsidP="00EA67C5">
      <w:pPr>
        <w:pStyle w:val="ListParagraph"/>
        <w:numPr>
          <w:ilvl w:val="0"/>
          <w:numId w:val="4"/>
        </w:numPr>
        <w:jc w:val="both"/>
        <w:rPr>
          <w:rFonts w:ascii="Arno Pro" w:hAnsi="Arno Pro"/>
          <w:sz w:val="24"/>
          <w:szCs w:val="24"/>
        </w:rPr>
      </w:pPr>
      <w:r w:rsidRPr="00A07321">
        <w:rPr>
          <w:rFonts w:ascii="Arno Pro" w:hAnsi="Arno Pro"/>
          <w:sz w:val="24"/>
          <w:szCs w:val="24"/>
        </w:rPr>
        <w:t xml:space="preserve">Then, specify if the mixture is homogenous or heterogenous and if the pure substance is an element or compound. </w:t>
      </w:r>
    </w:p>
    <w:p w14:paraId="544DE1E0" w14:textId="77777777" w:rsidR="00EA67C5" w:rsidRPr="00A07321" w:rsidRDefault="00EA67C5" w:rsidP="00EA67C5">
      <w:pPr>
        <w:pStyle w:val="ListParagraph"/>
        <w:numPr>
          <w:ilvl w:val="0"/>
          <w:numId w:val="4"/>
        </w:numPr>
        <w:jc w:val="both"/>
        <w:rPr>
          <w:rFonts w:ascii="Arno Pro" w:hAnsi="Arno Pro"/>
          <w:sz w:val="24"/>
          <w:szCs w:val="24"/>
        </w:rPr>
      </w:pPr>
      <w:r w:rsidRPr="00A07321">
        <w:rPr>
          <w:rFonts w:ascii="Arno Pro" w:hAnsi="Arno Pro"/>
          <w:sz w:val="24"/>
          <w:szCs w:val="24"/>
        </w:rPr>
        <w:t>If it is a mixture, also suggest how to separate out the components.</w:t>
      </w:r>
    </w:p>
    <w:p w14:paraId="4ADF1F72" w14:textId="77777777" w:rsidR="00EA67C5" w:rsidRPr="001A4521" w:rsidRDefault="00EA67C5" w:rsidP="00EA67C5">
      <w:pPr>
        <w:jc w:val="both"/>
        <w:rPr>
          <w:rFonts w:ascii="Arno Pro" w:hAnsi="Arno Pro"/>
          <w:sz w:val="24"/>
          <w:szCs w:val="24"/>
        </w:rPr>
      </w:pPr>
      <w:r w:rsidRPr="001A4521">
        <w:rPr>
          <w:rFonts w:ascii="Arno Pro" w:hAnsi="Arno Pro"/>
          <w:sz w:val="24"/>
          <w:szCs w:val="24"/>
        </w:rPr>
        <w:t>A solution of barium bromide</w:t>
      </w:r>
    </w:p>
    <w:p w14:paraId="6CC646C8" w14:textId="77777777" w:rsidR="00EA67C5" w:rsidRDefault="00EA67C5" w:rsidP="00EA67C5">
      <w:pPr>
        <w:jc w:val="both"/>
        <w:rPr>
          <w:rFonts w:ascii="Arno Pro" w:hAnsi="Arno Pro"/>
          <w:sz w:val="24"/>
          <w:szCs w:val="24"/>
        </w:rPr>
      </w:pPr>
    </w:p>
    <w:p w14:paraId="5B6854F3" w14:textId="77777777" w:rsidR="00EA67C5" w:rsidRDefault="00EA67C5" w:rsidP="00EA67C5">
      <w:p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>Titanium (II) oxide</w:t>
      </w:r>
    </w:p>
    <w:p w14:paraId="4C8FD66D" w14:textId="77777777" w:rsidR="00EA67C5" w:rsidRDefault="00EA67C5" w:rsidP="00EA67C5">
      <w:pPr>
        <w:jc w:val="both"/>
        <w:rPr>
          <w:rFonts w:ascii="Arno Pro" w:hAnsi="Arno Pro"/>
          <w:sz w:val="24"/>
          <w:szCs w:val="24"/>
        </w:rPr>
      </w:pPr>
    </w:p>
    <w:p w14:paraId="4461D38C" w14:textId="77777777" w:rsidR="00EA67C5" w:rsidRDefault="00EA67C5" w:rsidP="00EA67C5">
      <w:p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>99 g of H</w:t>
      </w:r>
      <w:r>
        <w:rPr>
          <w:rFonts w:ascii="Arno Pro" w:hAnsi="Arno Pro"/>
          <w:sz w:val="24"/>
          <w:szCs w:val="24"/>
          <w:vertAlign w:val="subscript"/>
        </w:rPr>
        <w:t>2</w:t>
      </w:r>
      <w:r>
        <w:rPr>
          <w:rFonts w:ascii="Arno Pro" w:hAnsi="Arno Pro"/>
          <w:sz w:val="24"/>
          <w:szCs w:val="24"/>
        </w:rPr>
        <w:t>O and 1.0 g of sand</w:t>
      </w:r>
    </w:p>
    <w:p w14:paraId="77FD6AE9" w14:textId="77777777" w:rsidR="00EA67C5" w:rsidRDefault="00EA67C5" w:rsidP="00EA67C5">
      <w:pPr>
        <w:jc w:val="both"/>
        <w:rPr>
          <w:rFonts w:ascii="Arno Pro" w:hAnsi="Arno Pro"/>
          <w:sz w:val="24"/>
          <w:szCs w:val="24"/>
        </w:rPr>
      </w:pPr>
    </w:p>
    <w:p w14:paraId="7C1E2C0E" w14:textId="77777777" w:rsidR="00EA67C5" w:rsidRDefault="00EA67C5" w:rsidP="00EA67C5">
      <w:p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>A sample of iridium metal</w:t>
      </w:r>
    </w:p>
    <w:p w14:paraId="2C8D106B" w14:textId="77777777" w:rsidR="00EA67C5" w:rsidRDefault="00EA67C5" w:rsidP="00EA67C5">
      <w:pPr>
        <w:jc w:val="both"/>
        <w:rPr>
          <w:rFonts w:ascii="Arno Pro" w:hAnsi="Arno Pro"/>
          <w:sz w:val="24"/>
          <w:szCs w:val="24"/>
        </w:rPr>
      </w:pPr>
    </w:p>
    <w:p w14:paraId="4DACC2D3" w14:textId="77777777" w:rsidR="00EA67C5" w:rsidRPr="001A4521" w:rsidRDefault="00EA67C5" w:rsidP="00EA67C5">
      <w:p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>Iron filings</w:t>
      </w:r>
    </w:p>
    <w:p w14:paraId="59156788" w14:textId="77777777" w:rsidR="00EA67C5" w:rsidRDefault="00EA67C5" w:rsidP="00EA67C5">
      <w:pPr>
        <w:jc w:val="both"/>
        <w:rPr>
          <w:rFonts w:ascii="Arno Pro" w:hAnsi="Arno Pro"/>
          <w:sz w:val="24"/>
          <w:szCs w:val="24"/>
        </w:rPr>
      </w:pPr>
    </w:p>
    <w:p w14:paraId="2531B455" w14:textId="77777777" w:rsidR="00EA67C5" w:rsidRDefault="00EA67C5" w:rsidP="00EA67C5">
      <w:p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>The plastic of a water bottle</w:t>
      </w:r>
    </w:p>
    <w:p w14:paraId="7EDFF83E" w14:textId="77777777" w:rsidR="00EA67C5" w:rsidRDefault="00EA67C5" w:rsidP="00EA67C5">
      <w:pPr>
        <w:jc w:val="both"/>
        <w:rPr>
          <w:rFonts w:ascii="Arno Pro" w:hAnsi="Arno Pro"/>
          <w:sz w:val="24"/>
          <w:szCs w:val="24"/>
        </w:rPr>
      </w:pPr>
    </w:p>
    <w:p w14:paraId="3FFE9907" w14:textId="77777777" w:rsidR="00EA67C5" w:rsidRDefault="00EA67C5" w:rsidP="00EA67C5">
      <w:p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>Brass</w:t>
      </w:r>
    </w:p>
    <w:p w14:paraId="25416A73" w14:textId="77777777" w:rsidR="00EA67C5" w:rsidRDefault="00EA67C5" w:rsidP="00EA67C5">
      <w:pPr>
        <w:jc w:val="both"/>
        <w:rPr>
          <w:rFonts w:ascii="Arno Pro" w:hAnsi="Arno Pro"/>
          <w:sz w:val="24"/>
          <w:szCs w:val="24"/>
        </w:rPr>
      </w:pPr>
    </w:p>
    <w:p w14:paraId="0C4A4B88" w14:textId="77777777" w:rsidR="00EA67C5" w:rsidRDefault="00EA67C5" w:rsidP="00EA67C5">
      <w:p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>A zirconium ring</w:t>
      </w:r>
    </w:p>
    <w:p w14:paraId="194066B1" w14:textId="77777777" w:rsidR="00EA67C5" w:rsidRDefault="00EA67C5" w:rsidP="00EA67C5">
      <w:pPr>
        <w:jc w:val="both"/>
        <w:rPr>
          <w:rFonts w:ascii="Arno Pro" w:hAnsi="Arno Pro"/>
          <w:sz w:val="24"/>
          <w:szCs w:val="24"/>
        </w:rPr>
      </w:pPr>
    </w:p>
    <w:p w14:paraId="45EC15E0" w14:textId="77777777" w:rsidR="00EA67C5" w:rsidRPr="001A4521" w:rsidRDefault="00EA67C5" w:rsidP="00EA67C5">
      <w:pPr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>Contact solution</w:t>
      </w:r>
    </w:p>
    <w:p w14:paraId="59FAE27C" w14:textId="77777777" w:rsidR="0083634E" w:rsidRPr="00BA5049" w:rsidRDefault="0083634E" w:rsidP="0083634E">
      <w:pPr>
        <w:spacing w:after="0" w:line="240" w:lineRule="auto"/>
        <w:rPr>
          <w:rFonts w:ascii="Arno Pro" w:hAnsi="Arno Pro"/>
          <w:b/>
          <w:bCs/>
          <w:sz w:val="32"/>
          <w:szCs w:val="32"/>
        </w:rPr>
      </w:pPr>
      <w:r w:rsidRPr="00BA5049">
        <w:rPr>
          <w:rFonts w:ascii="Arno Pro" w:hAnsi="Arno Pro"/>
          <w:b/>
          <w:bCs/>
          <w:sz w:val="32"/>
          <w:szCs w:val="32"/>
        </w:rPr>
        <w:t xml:space="preserve">Sig Figs &amp; Rounding </w:t>
      </w:r>
    </w:p>
    <w:p w14:paraId="08CFA105" w14:textId="77777777" w:rsidR="0083634E" w:rsidRDefault="0083634E" w:rsidP="0083634E">
      <w:pPr>
        <w:spacing w:after="0" w:line="240" w:lineRule="auto"/>
        <w:rPr>
          <w:rFonts w:ascii="Arno Pro" w:hAnsi="Arno Pro"/>
          <w:sz w:val="24"/>
          <w:szCs w:val="24"/>
        </w:rPr>
      </w:pPr>
    </w:p>
    <w:p w14:paraId="2060EB80" w14:textId="77777777" w:rsidR="0083634E" w:rsidRDefault="0083634E" w:rsidP="0083634E">
      <w:pPr>
        <w:spacing w:after="0" w:line="240" w:lineRule="auto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>Round the following numbers to the stated number of significant digits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83634E" w:rsidRPr="00BA5049" w14:paraId="570B58EF" w14:textId="77777777" w:rsidTr="00792CE2">
        <w:tc>
          <w:tcPr>
            <w:tcW w:w="2158" w:type="dxa"/>
            <w:shd w:val="clear" w:color="auto" w:fill="D0CECE" w:themeFill="background2" w:themeFillShade="E6"/>
          </w:tcPr>
          <w:p w14:paraId="41374732" w14:textId="77777777" w:rsidR="0083634E" w:rsidRPr="00BA5049" w:rsidRDefault="0083634E" w:rsidP="00792CE2">
            <w:pPr>
              <w:rPr>
                <w:rFonts w:ascii="Arno Pro" w:hAnsi="Arno Pro"/>
                <w:b/>
                <w:bCs/>
                <w:sz w:val="24"/>
                <w:szCs w:val="24"/>
              </w:rPr>
            </w:pPr>
          </w:p>
        </w:tc>
        <w:tc>
          <w:tcPr>
            <w:tcW w:w="2158" w:type="dxa"/>
            <w:shd w:val="clear" w:color="auto" w:fill="D0CECE" w:themeFill="background2" w:themeFillShade="E6"/>
          </w:tcPr>
          <w:p w14:paraId="00B31DC3" w14:textId="77777777" w:rsidR="0083634E" w:rsidRPr="00BA5049" w:rsidRDefault="0083634E" w:rsidP="00792CE2">
            <w:pPr>
              <w:jc w:val="center"/>
              <w:rPr>
                <w:rFonts w:ascii="Arno Pro" w:hAnsi="Arno Pro"/>
                <w:b/>
                <w:bCs/>
                <w:sz w:val="24"/>
                <w:szCs w:val="24"/>
              </w:rPr>
            </w:pPr>
            <w:r w:rsidRPr="00BA5049">
              <w:rPr>
                <w:rFonts w:ascii="Arno Pro" w:hAnsi="Arno Pro"/>
                <w:b/>
                <w:bCs/>
                <w:sz w:val="24"/>
                <w:szCs w:val="24"/>
              </w:rPr>
              <w:t>How many sig figs originally?</w:t>
            </w:r>
          </w:p>
        </w:tc>
        <w:tc>
          <w:tcPr>
            <w:tcW w:w="2158" w:type="dxa"/>
            <w:shd w:val="clear" w:color="auto" w:fill="D0CECE" w:themeFill="background2" w:themeFillShade="E6"/>
          </w:tcPr>
          <w:p w14:paraId="72897816" w14:textId="77777777" w:rsidR="0083634E" w:rsidRPr="00BA5049" w:rsidRDefault="0083634E" w:rsidP="00792CE2">
            <w:pPr>
              <w:jc w:val="center"/>
              <w:rPr>
                <w:rFonts w:ascii="Arno Pro" w:hAnsi="Arno Pro"/>
                <w:b/>
                <w:bCs/>
                <w:sz w:val="24"/>
                <w:szCs w:val="24"/>
              </w:rPr>
            </w:pPr>
            <w:r w:rsidRPr="00BA5049">
              <w:rPr>
                <w:rFonts w:ascii="Arno Pro" w:hAnsi="Arno Pro"/>
                <w:b/>
                <w:bCs/>
                <w:sz w:val="24"/>
                <w:szCs w:val="24"/>
              </w:rPr>
              <w:t>Round to:</w:t>
            </w:r>
          </w:p>
          <w:p w14:paraId="1ED0D151" w14:textId="77777777" w:rsidR="0083634E" w:rsidRPr="00BA5049" w:rsidRDefault="0083634E" w:rsidP="00792CE2">
            <w:pPr>
              <w:jc w:val="center"/>
              <w:rPr>
                <w:rFonts w:ascii="Arno Pro" w:hAnsi="Arno Pro"/>
                <w:b/>
                <w:bCs/>
                <w:sz w:val="24"/>
                <w:szCs w:val="24"/>
              </w:rPr>
            </w:pPr>
            <w:r w:rsidRPr="00BA5049">
              <w:rPr>
                <w:rFonts w:ascii="Arno Pro" w:hAnsi="Arno Pro"/>
                <w:b/>
                <w:bCs/>
                <w:sz w:val="24"/>
                <w:szCs w:val="24"/>
              </w:rPr>
              <w:t>2 Sig Figs</w:t>
            </w:r>
          </w:p>
        </w:tc>
        <w:tc>
          <w:tcPr>
            <w:tcW w:w="2158" w:type="dxa"/>
            <w:shd w:val="clear" w:color="auto" w:fill="D0CECE" w:themeFill="background2" w:themeFillShade="E6"/>
          </w:tcPr>
          <w:p w14:paraId="4BFAD00A" w14:textId="77777777" w:rsidR="0083634E" w:rsidRPr="00BA5049" w:rsidRDefault="0083634E" w:rsidP="00792CE2">
            <w:pPr>
              <w:jc w:val="center"/>
              <w:rPr>
                <w:rFonts w:ascii="Arno Pro" w:hAnsi="Arno Pro"/>
                <w:b/>
                <w:bCs/>
                <w:sz w:val="24"/>
                <w:szCs w:val="24"/>
              </w:rPr>
            </w:pPr>
            <w:r w:rsidRPr="00BA5049">
              <w:rPr>
                <w:rFonts w:ascii="Arno Pro" w:hAnsi="Arno Pro"/>
                <w:b/>
                <w:bCs/>
                <w:sz w:val="24"/>
                <w:szCs w:val="24"/>
              </w:rPr>
              <w:t>Round to:</w:t>
            </w:r>
          </w:p>
          <w:p w14:paraId="700BF1A3" w14:textId="77777777" w:rsidR="0083634E" w:rsidRPr="00BA5049" w:rsidRDefault="0083634E" w:rsidP="00792CE2">
            <w:pPr>
              <w:jc w:val="center"/>
              <w:rPr>
                <w:rFonts w:ascii="Arno Pro" w:hAnsi="Arno Pro"/>
                <w:b/>
                <w:bCs/>
                <w:sz w:val="24"/>
                <w:szCs w:val="24"/>
              </w:rPr>
            </w:pPr>
            <w:r w:rsidRPr="00BA5049">
              <w:rPr>
                <w:rFonts w:ascii="Arno Pro" w:hAnsi="Arno Pro"/>
                <w:b/>
                <w:bCs/>
                <w:sz w:val="24"/>
                <w:szCs w:val="24"/>
              </w:rPr>
              <w:t>3 Sig Figs</w:t>
            </w:r>
          </w:p>
        </w:tc>
        <w:tc>
          <w:tcPr>
            <w:tcW w:w="2158" w:type="dxa"/>
            <w:shd w:val="clear" w:color="auto" w:fill="D0CECE" w:themeFill="background2" w:themeFillShade="E6"/>
          </w:tcPr>
          <w:p w14:paraId="1541EA89" w14:textId="77777777" w:rsidR="0083634E" w:rsidRPr="00BA5049" w:rsidRDefault="0083634E" w:rsidP="00792CE2">
            <w:pPr>
              <w:jc w:val="center"/>
              <w:rPr>
                <w:rFonts w:ascii="Arno Pro" w:hAnsi="Arno Pro"/>
                <w:b/>
                <w:bCs/>
                <w:sz w:val="24"/>
                <w:szCs w:val="24"/>
              </w:rPr>
            </w:pPr>
            <w:r w:rsidRPr="00BA5049">
              <w:rPr>
                <w:rFonts w:ascii="Arno Pro" w:hAnsi="Arno Pro"/>
                <w:b/>
                <w:bCs/>
                <w:sz w:val="24"/>
                <w:szCs w:val="24"/>
              </w:rPr>
              <w:t>Round to:</w:t>
            </w:r>
          </w:p>
          <w:p w14:paraId="1CCF480A" w14:textId="77777777" w:rsidR="0083634E" w:rsidRPr="00BA5049" w:rsidRDefault="0083634E" w:rsidP="00792CE2">
            <w:pPr>
              <w:jc w:val="center"/>
              <w:rPr>
                <w:rFonts w:ascii="Arno Pro" w:hAnsi="Arno Pro"/>
                <w:b/>
                <w:bCs/>
                <w:sz w:val="24"/>
                <w:szCs w:val="24"/>
              </w:rPr>
            </w:pPr>
            <w:r w:rsidRPr="00BA5049">
              <w:rPr>
                <w:rFonts w:ascii="Arno Pro" w:hAnsi="Arno Pro"/>
                <w:b/>
                <w:bCs/>
                <w:sz w:val="24"/>
                <w:szCs w:val="24"/>
              </w:rPr>
              <w:t>4 Sig Figs</w:t>
            </w:r>
          </w:p>
        </w:tc>
      </w:tr>
      <w:tr w:rsidR="0083634E" w14:paraId="1A2DA93F" w14:textId="77777777" w:rsidTr="00792CE2">
        <w:tc>
          <w:tcPr>
            <w:tcW w:w="2158" w:type="dxa"/>
          </w:tcPr>
          <w:p w14:paraId="695FB698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0.07406</w:t>
            </w:r>
          </w:p>
        </w:tc>
        <w:tc>
          <w:tcPr>
            <w:tcW w:w="2158" w:type="dxa"/>
          </w:tcPr>
          <w:p w14:paraId="17ECC308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7102CD44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13898EDC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1F3A49CB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</w:tr>
      <w:tr w:rsidR="0083634E" w14:paraId="43C1AC29" w14:textId="77777777" w:rsidTr="00792CE2">
        <w:tc>
          <w:tcPr>
            <w:tcW w:w="2158" w:type="dxa"/>
          </w:tcPr>
          <w:p w14:paraId="64C287B6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0.0740</w:t>
            </w:r>
          </w:p>
        </w:tc>
        <w:tc>
          <w:tcPr>
            <w:tcW w:w="2158" w:type="dxa"/>
          </w:tcPr>
          <w:p w14:paraId="15DD494E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6551F64C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1462ADF5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28B85C82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</w:tr>
      <w:tr w:rsidR="0083634E" w14:paraId="736CE84A" w14:textId="77777777" w:rsidTr="00792CE2">
        <w:tc>
          <w:tcPr>
            <w:tcW w:w="2158" w:type="dxa"/>
          </w:tcPr>
          <w:p w14:paraId="77F67EED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7400</w:t>
            </w:r>
          </w:p>
        </w:tc>
        <w:tc>
          <w:tcPr>
            <w:tcW w:w="2158" w:type="dxa"/>
          </w:tcPr>
          <w:p w14:paraId="467048BA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5CA2E082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6F8BCC5E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612C16A0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</w:tr>
      <w:tr w:rsidR="0083634E" w14:paraId="0B86E766" w14:textId="77777777" w:rsidTr="00792CE2">
        <w:tc>
          <w:tcPr>
            <w:tcW w:w="2158" w:type="dxa"/>
          </w:tcPr>
          <w:p w14:paraId="34185BDD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7040</w:t>
            </w:r>
          </w:p>
        </w:tc>
        <w:tc>
          <w:tcPr>
            <w:tcW w:w="2158" w:type="dxa"/>
          </w:tcPr>
          <w:p w14:paraId="2589063A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14C0A9DA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3E40CE50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57379CCA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</w:tr>
      <w:tr w:rsidR="0083634E" w14:paraId="18326AE4" w14:textId="77777777" w:rsidTr="00792CE2">
        <w:tc>
          <w:tcPr>
            <w:tcW w:w="2158" w:type="dxa"/>
          </w:tcPr>
          <w:p w14:paraId="5167EAC0" w14:textId="77777777" w:rsidR="0083634E" w:rsidRPr="00622A26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7.40 x 10</w:t>
            </w:r>
            <w:r>
              <w:rPr>
                <w:rFonts w:ascii="Arno Pro" w:hAnsi="Arno Pro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2158" w:type="dxa"/>
          </w:tcPr>
          <w:p w14:paraId="1AA5B885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62A487F4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5D0079F9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76543998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</w:tr>
      <w:tr w:rsidR="0083634E" w14:paraId="09638D8F" w14:textId="77777777" w:rsidTr="00792CE2">
        <w:tc>
          <w:tcPr>
            <w:tcW w:w="2158" w:type="dxa"/>
          </w:tcPr>
          <w:p w14:paraId="613B6B3E" w14:textId="77777777" w:rsidR="0083634E" w:rsidRPr="00586350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7.406 x 10</w:t>
            </w:r>
            <w:r>
              <w:rPr>
                <w:rFonts w:ascii="Arno Pro" w:hAnsi="Arno Pro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2158" w:type="dxa"/>
          </w:tcPr>
          <w:p w14:paraId="3F8E0F20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47E72427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0962CABB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2E082441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</w:tr>
      <w:tr w:rsidR="0083634E" w14:paraId="3FC988F2" w14:textId="77777777" w:rsidTr="00792CE2">
        <w:tc>
          <w:tcPr>
            <w:tcW w:w="2158" w:type="dxa"/>
          </w:tcPr>
          <w:p w14:paraId="4B3A666A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700</w:t>
            </w:r>
          </w:p>
        </w:tc>
        <w:tc>
          <w:tcPr>
            <w:tcW w:w="2158" w:type="dxa"/>
          </w:tcPr>
          <w:p w14:paraId="1A77C494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7FBD33F5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187F482D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660097B9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</w:tr>
      <w:tr w:rsidR="0083634E" w14:paraId="663DFEF1" w14:textId="77777777" w:rsidTr="00792CE2">
        <w:tc>
          <w:tcPr>
            <w:tcW w:w="2158" w:type="dxa"/>
          </w:tcPr>
          <w:p w14:paraId="3197859B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  <w:r>
              <w:rPr>
                <w:rFonts w:ascii="Arno Pro" w:hAnsi="Arno Pro"/>
                <w:sz w:val="24"/>
                <w:szCs w:val="24"/>
              </w:rPr>
              <w:t>700.</w:t>
            </w:r>
          </w:p>
        </w:tc>
        <w:tc>
          <w:tcPr>
            <w:tcW w:w="2158" w:type="dxa"/>
          </w:tcPr>
          <w:p w14:paraId="1CED4F0C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56FE3AA0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721BFFF6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  <w:tc>
          <w:tcPr>
            <w:tcW w:w="2158" w:type="dxa"/>
          </w:tcPr>
          <w:p w14:paraId="37377987" w14:textId="77777777" w:rsidR="0083634E" w:rsidRDefault="0083634E" w:rsidP="00792CE2">
            <w:pPr>
              <w:rPr>
                <w:rFonts w:ascii="Arno Pro" w:hAnsi="Arno Pro"/>
                <w:sz w:val="24"/>
                <w:szCs w:val="24"/>
              </w:rPr>
            </w:pPr>
          </w:p>
        </w:tc>
      </w:tr>
    </w:tbl>
    <w:p w14:paraId="736A47A7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br w:type="page"/>
      </w:r>
    </w:p>
    <w:p w14:paraId="4F4BC548" w14:textId="77777777" w:rsidR="0083634E" w:rsidRPr="00150FFF" w:rsidRDefault="0083634E" w:rsidP="0083634E">
      <w:pPr>
        <w:spacing w:line="240" w:lineRule="auto"/>
        <w:jc w:val="both"/>
        <w:rPr>
          <w:rFonts w:ascii="Arno Pro" w:hAnsi="Arno Pro"/>
          <w:sz w:val="24"/>
          <w:szCs w:val="24"/>
        </w:rPr>
      </w:pPr>
      <w:r>
        <w:rPr>
          <w:rFonts w:ascii="Arno Pro" w:hAnsi="Arno Pro"/>
          <w:b/>
          <w:bCs/>
          <w:sz w:val="24"/>
          <w:szCs w:val="24"/>
        </w:rPr>
        <w:lastRenderedPageBreak/>
        <w:t>Percent Yield &amp; Error Practice</w:t>
      </w:r>
    </w:p>
    <w:p w14:paraId="28DC3F7D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>1. In a lab, the theoretical yield of oxygen gas from 40.0 g of KClO</w:t>
      </w:r>
      <w:r>
        <w:rPr>
          <w:rFonts w:ascii="Arno Pro" w:hAnsi="Arno Pro"/>
          <w:sz w:val="24"/>
          <w:szCs w:val="24"/>
          <w:vertAlign w:val="subscript"/>
        </w:rPr>
        <w:t>3</w:t>
      </w:r>
      <w:r>
        <w:rPr>
          <w:rFonts w:ascii="Arno Pro" w:hAnsi="Arno Pro"/>
          <w:sz w:val="24"/>
          <w:szCs w:val="24"/>
        </w:rPr>
        <w:t xml:space="preserve"> is 15.7 grams. If a student conducts the lab collects 14.9 grams of oxygen, what was their </w:t>
      </w:r>
      <w:proofErr w:type="gramStart"/>
      <w:r>
        <w:rPr>
          <w:rFonts w:ascii="Arno Pro" w:hAnsi="Arno Pro"/>
          <w:sz w:val="24"/>
          <w:szCs w:val="24"/>
        </w:rPr>
        <w:t>percent</w:t>
      </w:r>
      <w:proofErr w:type="gramEnd"/>
      <w:r>
        <w:rPr>
          <w:rFonts w:ascii="Arno Pro" w:hAnsi="Arno Pro"/>
          <w:sz w:val="24"/>
          <w:szCs w:val="24"/>
        </w:rPr>
        <w:t xml:space="preserve"> yield? Can you comment on the student’s precision? Can you comment on the student’s accuracy?</w:t>
      </w:r>
    </w:p>
    <w:p w14:paraId="247C5A34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519D54C8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1BCA58F8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3CC3F38B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 xml:space="preserve">2. In a lab much like the one you </w:t>
      </w:r>
      <w:proofErr w:type="gramStart"/>
      <w:r>
        <w:rPr>
          <w:rFonts w:ascii="Arno Pro" w:hAnsi="Arno Pro"/>
          <w:sz w:val="24"/>
          <w:szCs w:val="24"/>
        </w:rPr>
        <w:t>did,</w:t>
      </w:r>
      <w:proofErr w:type="gramEnd"/>
      <w:r>
        <w:rPr>
          <w:rFonts w:ascii="Arno Pro" w:hAnsi="Arno Pro"/>
          <w:sz w:val="24"/>
          <w:szCs w:val="24"/>
        </w:rPr>
        <w:t xml:space="preserve"> a lab group collects 0.124 grams of copper (II) sulfate (CuSO</w:t>
      </w:r>
      <w:r>
        <w:rPr>
          <w:rFonts w:ascii="Arno Pro" w:hAnsi="Arno Pro"/>
          <w:sz w:val="24"/>
          <w:szCs w:val="24"/>
          <w:vertAlign w:val="subscript"/>
        </w:rPr>
        <w:t>4</w:t>
      </w:r>
      <w:r w:rsidRPr="0032246E">
        <w:rPr>
          <w:rFonts w:ascii="Arno Pro" w:hAnsi="Arno Pro"/>
          <w:sz w:val="24"/>
          <w:szCs w:val="24"/>
        </w:rPr>
        <w:t>)</w:t>
      </w:r>
      <w:r>
        <w:rPr>
          <w:rFonts w:ascii="Arno Pro" w:hAnsi="Arno Pro"/>
          <w:sz w:val="24"/>
          <w:szCs w:val="24"/>
        </w:rPr>
        <w:t xml:space="preserve"> crystals. Suppose Mr. Knapik put 0.743 grams of copper (II) sulfate (CuSO</w:t>
      </w:r>
      <w:r>
        <w:rPr>
          <w:rFonts w:ascii="Arno Pro" w:hAnsi="Arno Pro"/>
          <w:sz w:val="24"/>
          <w:szCs w:val="24"/>
          <w:vertAlign w:val="subscript"/>
        </w:rPr>
        <w:t>4</w:t>
      </w:r>
      <w:r>
        <w:rPr>
          <w:rFonts w:ascii="Arno Pro" w:hAnsi="Arno Pro"/>
          <w:sz w:val="24"/>
          <w:szCs w:val="24"/>
        </w:rPr>
        <w:t xml:space="preserve">) in each separation flask. What was the group’s </w:t>
      </w:r>
      <w:proofErr w:type="gramStart"/>
      <w:r>
        <w:rPr>
          <w:rFonts w:ascii="Arno Pro" w:hAnsi="Arno Pro"/>
          <w:sz w:val="24"/>
          <w:szCs w:val="24"/>
        </w:rPr>
        <w:t>percent</w:t>
      </w:r>
      <w:proofErr w:type="gramEnd"/>
      <w:r>
        <w:rPr>
          <w:rFonts w:ascii="Arno Pro" w:hAnsi="Arno Pro"/>
          <w:sz w:val="24"/>
          <w:szCs w:val="24"/>
        </w:rPr>
        <w:t xml:space="preserve"> error? Can you comment on the student’s precision? Can you comment on the lab group’s precision?</w:t>
      </w:r>
    </w:p>
    <w:p w14:paraId="4462DFFB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20377AC6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0B6DC890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0DB3EC7F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  <w:r>
        <w:rPr>
          <w:rFonts w:ascii="Arno Pro" w:hAnsi="Arno Pro"/>
          <w:sz w:val="24"/>
          <w:szCs w:val="24"/>
        </w:rPr>
        <w:t xml:space="preserve">3. Suppose Mr. Knapik </w:t>
      </w:r>
      <w:r>
        <w:rPr>
          <w:rFonts w:ascii="Arno Pro" w:hAnsi="Arno Pro"/>
          <w:i/>
          <w:iCs/>
          <w:sz w:val="24"/>
          <w:szCs w:val="24"/>
        </w:rPr>
        <w:t>really thought</w:t>
      </w:r>
      <w:r>
        <w:rPr>
          <w:rFonts w:ascii="Arno Pro" w:hAnsi="Arno Pro"/>
          <w:sz w:val="24"/>
          <w:szCs w:val="24"/>
        </w:rPr>
        <w:t xml:space="preserve"> he put 0.743 grams of CuSO</w:t>
      </w:r>
      <w:r>
        <w:rPr>
          <w:rFonts w:ascii="Arno Pro" w:hAnsi="Arno Pro"/>
          <w:sz w:val="24"/>
          <w:szCs w:val="24"/>
          <w:vertAlign w:val="subscript"/>
        </w:rPr>
        <w:t>4</w:t>
      </w:r>
      <w:r>
        <w:rPr>
          <w:rFonts w:ascii="Arno Pro" w:hAnsi="Arno Pro"/>
          <w:sz w:val="24"/>
          <w:szCs w:val="24"/>
        </w:rPr>
        <w:t xml:space="preserve"> in each group’s </w:t>
      </w:r>
      <w:proofErr w:type="gramStart"/>
      <w:r>
        <w:rPr>
          <w:rFonts w:ascii="Arno Pro" w:hAnsi="Arno Pro"/>
          <w:sz w:val="24"/>
          <w:szCs w:val="24"/>
        </w:rPr>
        <w:t>beaker</w:t>
      </w:r>
      <w:proofErr w:type="gramEnd"/>
      <w:r>
        <w:rPr>
          <w:rFonts w:ascii="Arno Pro" w:hAnsi="Arno Pro"/>
          <w:sz w:val="24"/>
          <w:szCs w:val="24"/>
        </w:rPr>
        <w:t xml:space="preserve"> but all the lab groups collect the following data: 0.544 g CuSO</w:t>
      </w:r>
      <w:r>
        <w:rPr>
          <w:rFonts w:ascii="Arno Pro" w:hAnsi="Arno Pro"/>
          <w:sz w:val="24"/>
          <w:szCs w:val="24"/>
          <w:vertAlign w:val="subscript"/>
        </w:rPr>
        <w:t>4</w:t>
      </w:r>
      <w:r>
        <w:rPr>
          <w:rFonts w:ascii="Arno Pro" w:hAnsi="Arno Pro"/>
          <w:sz w:val="24"/>
          <w:szCs w:val="24"/>
        </w:rPr>
        <w:t>, 0.124 g CuSO</w:t>
      </w:r>
      <w:r>
        <w:rPr>
          <w:rFonts w:ascii="Arno Pro" w:hAnsi="Arno Pro"/>
          <w:sz w:val="24"/>
          <w:szCs w:val="24"/>
          <w:vertAlign w:val="subscript"/>
        </w:rPr>
        <w:t>4</w:t>
      </w:r>
      <w:r>
        <w:rPr>
          <w:rFonts w:ascii="Arno Pro" w:hAnsi="Arno Pro"/>
          <w:sz w:val="24"/>
          <w:szCs w:val="24"/>
        </w:rPr>
        <w:t>, 0.223 g CuSO</w:t>
      </w:r>
      <w:r>
        <w:rPr>
          <w:rFonts w:ascii="Arno Pro" w:hAnsi="Arno Pro"/>
          <w:sz w:val="24"/>
          <w:szCs w:val="24"/>
          <w:vertAlign w:val="subscript"/>
        </w:rPr>
        <w:t>4</w:t>
      </w:r>
      <w:r>
        <w:rPr>
          <w:rFonts w:ascii="Arno Pro" w:hAnsi="Arno Pro"/>
          <w:sz w:val="24"/>
          <w:szCs w:val="24"/>
        </w:rPr>
        <w:t>, and 0.701 g CuSO</w:t>
      </w:r>
      <w:r>
        <w:rPr>
          <w:rFonts w:ascii="Arno Pro" w:hAnsi="Arno Pro"/>
          <w:sz w:val="24"/>
          <w:szCs w:val="24"/>
          <w:vertAlign w:val="subscript"/>
        </w:rPr>
        <w:t>4</w:t>
      </w:r>
      <w:r>
        <w:rPr>
          <w:rFonts w:ascii="Arno Pro" w:hAnsi="Arno Pro"/>
          <w:sz w:val="24"/>
          <w:szCs w:val="24"/>
        </w:rPr>
        <w:t>.</w:t>
      </w:r>
    </w:p>
    <w:p w14:paraId="4A846FBF" w14:textId="77777777" w:rsidR="0083634E" w:rsidRDefault="0083634E" w:rsidP="0083634E">
      <w:pPr>
        <w:pStyle w:val="ListParagraph"/>
        <w:numPr>
          <w:ilvl w:val="1"/>
          <w:numId w:val="2"/>
        </w:numPr>
        <w:spacing w:line="240" w:lineRule="auto"/>
        <w:ind w:left="720"/>
        <w:rPr>
          <w:rFonts w:ascii="Arno Pro" w:hAnsi="Arno Pro"/>
          <w:sz w:val="24"/>
          <w:szCs w:val="24"/>
        </w:rPr>
      </w:pPr>
      <w:r w:rsidRPr="001D031F">
        <w:rPr>
          <w:rFonts w:ascii="Arno Pro" w:hAnsi="Arno Pro"/>
          <w:sz w:val="24"/>
          <w:szCs w:val="24"/>
        </w:rPr>
        <w:t>Calculate the average mass of CuSO</w:t>
      </w:r>
      <w:r w:rsidRPr="001D031F">
        <w:rPr>
          <w:rFonts w:ascii="Arno Pro" w:hAnsi="Arno Pro"/>
          <w:sz w:val="24"/>
          <w:szCs w:val="24"/>
          <w:vertAlign w:val="subscript"/>
        </w:rPr>
        <w:t>4</w:t>
      </w:r>
      <w:r w:rsidRPr="001D031F">
        <w:rPr>
          <w:rFonts w:ascii="Arno Pro" w:hAnsi="Arno Pro"/>
          <w:sz w:val="24"/>
          <w:szCs w:val="24"/>
        </w:rPr>
        <w:t xml:space="preserve"> in the class beakers.</w:t>
      </w:r>
    </w:p>
    <w:p w14:paraId="55BFC149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3866F1A0" w14:textId="77777777" w:rsidR="0083634E" w:rsidRPr="001D031F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60505460" w14:textId="77777777" w:rsidR="0083634E" w:rsidRDefault="0083634E" w:rsidP="0083634E">
      <w:pPr>
        <w:pStyle w:val="ListParagraph"/>
        <w:numPr>
          <w:ilvl w:val="1"/>
          <w:numId w:val="2"/>
        </w:numPr>
        <w:spacing w:line="240" w:lineRule="auto"/>
        <w:ind w:left="720"/>
        <w:rPr>
          <w:rFonts w:ascii="Arno Pro" w:hAnsi="Arno Pro"/>
          <w:sz w:val="24"/>
          <w:szCs w:val="24"/>
        </w:rPr>
      </w:pPr>
      <w:r w:rsidRPr="001D031F">
        <w:rPr>
          <w:rFonts w:ascii="Arno Pro" w:hAnsi="Arno Pro"/>
          <w:sz w:val="24"/>
          <w:szCs w:val="24"/>
        </w:rPr>
        <w:t>Calculate the percent yield of the class</w:t>
      </w:r>
    </w:p>
    <w:p w14:paraId="04C1CB22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199A8C2E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5900765C" w14:textId="77777777" w:rsidR="0083634E" w:rsidRPr="001D031F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01C9835D" w14:textId="77777777" w:rsidR="0083634E" w:rsidRDefault="0083634E" w:rsidP="0083634E">
      <w:pPr>
        <w:pStyle w:val="ListParagraph"/>
        <w:numPr>
          <w:ilvl w:val="1"/>
          <w:numId w:val="2"/>
        </w:numPr>
        <w:spacing w:line="240" w:lineRule="auto"/>
        <w:ind w:left="720"/>
        <w:rPr>
          <w:rFonts w:ascii="Arno Pro" w:hAnsi="Arno Pro"/>
          <w:sz w:val="24"/>
          <w:szCs w:val="24"/>
        </w:rPr>
      </w:pPr>
      <w:r w:rsidRPr="001D031F">
        <w:rPr>
          <w:rFonts w:ascii="Arno Pro" w:hAnsi="Arno Pro"/>
          <w:sz w:val="24"/>
          <w:szCs w:val="24"/>
        </w:rPr>
        <w:t>Calculate the percent error of the class</w:t>
      </w:r>
    </w:p>
    <w:p w14:paraId="2AC13564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512A166B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56AAF697" w14:textId="77777777" w:rsidR="0083634E" w:rsidRPr="001D031F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77C2D206" w14:textId="77777777" w:rsidR="0083634E" w:rsidRDefault="0083634E" w:rsidP="0083634E">
      <w:pPr>
        <w:pStyle w:val="ListParagraph"/>
        <w:numPr>
          <w:ilvl w:val="1"/>
          <w:numId w:val="2"/>
        </w:numPr>
        <w:spacing w:line="240" w:lineRule="auto"/>
        <w:ind w:left="720"/>
        <w:rPr>
          <w:rFonts w:ascii="Arno Pro" w:hAnsi="Arno Pro"/>
          <w:sz w:val="24"/>
          <w:szCs w:val="24"/>
        </w:rPr>
      </w:pPr>
      <w:r w:rsidRPr="001D031F">
        <w:rPr>
          <w:rFonts w:ascii="Arno Pro" w:hAnsi="Arno Pro"/>
          <w:sz w:val="24"/>
          <w:szCs w:val="24"/>
        </w:rPr>
        <w:t>Comment on the class’s accuracy</w:t>
      </w:r>
    </w:p>
    <w:p w14:paraId="080021DA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081F4A71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337784E7" w14:textId="77777777" w:rsidR="0083634E" w:rsidRPr="001D031F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0B326012" w14:textId="77777777" w:rsidR="0083634E" w:rsidRDefault="0083634E" w:rsidP="0083634E">
      <w:pPr>
        <w:pStyle w:val="ListParagraph"/>
        <w:numPr>
          <w:ilvl w:val="1"/>
          <w:numId w:val="2"/>
        </w:numPr>
        <w:spacing w:line="240" w:lineRule="auto"/>
        <w:ind w:left="720"/>
        <w:rPr>
          <w:rFonts w:ascii="Arno Pro" w:hAnsi="Arno Pro"/>
          <w:sz w:val="24"/>
          <w:szCs w:val="24"/>
        </w:rPr>
      </w:pPr>
      <w:r w:rsidRPr="001D031F">
        <w:rPr>
          <w:rFonts w:ascii="Arno Pro" w:hAnsi="Arno Pro"/>
          <w:sz w:val="24"/>
          <w:szCs w:val="24"/>
        </w:rPr>
        <w:t>Comment on the class’s precision</w:t>
      </w:r>
    </w:p>
    <w:p w14:paraId="269C5753" w14:textId="77777777" w:rsidR="0083634E" w:rsidRDefault="0083634E" w:rsidP="0083634E">
      <w:pPr>
        <w:spacing w:line="240" w:lineRule="auto"/>
        <w:rPr>
          <w:rFonts w:ascii="Arno Pro" w:hAnsi="Arno Pro"/>
          <w:sz w:val="24"/>
          <w:szCs w:val="24"/>
        </w:rPr>
      </w:pPr>
    </w:p>
    <w:p w14:paraId="22FFD966" w14:textId="55737BDF" w:rsidR="001A4521" w:rsidRPr="00EA67C5" w:rsidRDefault="001A4521">
      <w:pPr>
        <w:rPr>
          <w:rFonts w:ascii="Arno Pro" w:hAnsi="Arno Pro"/>
          <w:b/>
          <w:bCs/>
          <w:sz w:val="32"/>
          <w:szCs w:val="32"/>
        </w:rPr>
      </w:pPr>
    </w:p>
    <w:sectPr w:rsidR="001A4521" w:rsidRPr="00EA67C5" w:rsidSect="00580B2D"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3DDD68" w14:textId="77777777" w:rsidR="00D4676B" w:rsidRDefault="00D4676B" w:rsidP="00957CF8">
      <w:pPr>
        <w:spacing w:after="0" w:line="240" w:lineRule="auto"/>
      </w:pPr>
      <w:r>
        <w:separator/>
      </w:r>
    </w:p>
  </w:endnote>
  <w:endnote w:type="continuationSeparator" w:id="0">
    <w:p w14:paraId="757E2229" w14:textId="77777777" w:rsidR="00D4676B" w:rsidRDefault="00D4676B" w:rsidP="00957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no Pro">
    <w:panose1 w:val="02020502040506020403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no Pro" w:hAnsi="Arno Pro"/>
        <w:sz w:val="24"/>
        <w:szCs w:val="24"/>
      </w:rPr>
      <w:id w:val="20794008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D68077" w14:textId="0732ABE4" w:rsidR="00F457F0" w:rsidRPr="00F457F0" w:rsidRDefault="00F457F0">
        <w:pPr>
          <w:pStyle w:val="Footer"/>
          <w:jc w:val="right"/>
          <w:rPr>
            <w:rFonts w:ascii="Arno Pro" w:hAnsi="Arno Pro"/>
            <w:sz w:val="24"/>
            <w:szCs w:val="24"/>
          </w:rPr>
        </w:pPr>
        <w:r w:rsidRPr="00F457F0">
          <w:rPr>
            <w:rFonts w:ascii="Arno Pro" w:hAnsi="Arno Pro"/>
            <w:sz w:val="24"/>
            <w:szCs w:val="24"/>
          </w:rPr>
          <w:fldChar w:fldCharType="begin"/>
        </w:r>
        <w:r w:rsidRPr="00F457F0">
          <w:rPr>
            <w:rFonts w:ascii="Arno Pro" w:hAnsi="Arno Pro"/>
            <w:sz w:val="24"/>
            <w:szCs w:val="24"/>
          </w:rPr>
          <w:instrText xml:space="preserve"> PAGE   \* MERGEFORMAT </w:instrText>
        </w:r>
        <w:r w:rsidRPr="00F457F0">
          <w:rPr>
            <w:rFonts w:ascii="Arno Pro" w:hAnsi="Arno Pro"/>
            <w:sz w:val="24"/>
            <w:szCs w:val="24"/>
          </w:rPr>
          <w:fldChar w:fldCharType="separate"/>
        </w:r>
        <w:r w:rsidRPr="00F457F0">
          <w:rPr>
            <w:rFonts w:ascii="Arno Pro" w:hAnsi="Arno Pro"/>
            <w:noProof/>
            <w:sz w:val="24"/>
            <w:szCs w:val="24"/>
          </w:rPr>
          <w:t>2</w:t>
        </w:r>
        <w:r w:rsidRPr="00F457F0">
          <w:rPr>
            <w:rFonts w:ascii="Arno Pro" w:hAnsi="Arno Pro"/>
            <w:noProof/>
            <w:sz w:val="24"/>
            <w:szCs w:val="24"/>
          </w:rPr>
          <w:fldChar w:fldCharType="end"/>
        </w:r>
      </w:p>
    </w:sdtContent>
  </w:sdt>
  <w:p w14:paraId="597B122E" w14:textId="77777777" w:rsidR="00F457F0" w:rsidRPr="00F457F0" w:rsidRDefault="00F457F0">
    <w:pPr>
      <w:pStyle w:val="Footer"/>
      <w:rPr>
        <w:rFonts w:ascii="Arno Pro" w:hAnsi="Arno Pro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no Pro" w:hAnsi="Arno Pro"/>
        <w:sz w:val="24"/>
        <w:szCs w:val="24"/>
      </w:rPr>
      <w:id w:val="-17828690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28EBAB" w14:textId="77777777" w:rsidR="00957CF8" w:rsidRPr="00957CF8" w:rsidRDefault="00957CF8">
        <w:pPr>
          <w:pStyle w:val="Footer"/>
          <w:jc w:val="right"/>
          <w:rPr>
            <w:rFonts w:ascii="Arno Pro" w:hAnsi="Arno Pro"/>
            <w:sz w:val="24"/>
            <w:szCs w:val="24"/>
          </w:rPr>
        </w:pPr>
        <w:r w:rsidRPr="00957CF8">
          <w:rPr>
            <w:rFonts w:ascii="Arno Pro" w:hAnsi="Arno Pro"/>
            <w:sz w:val="24"/>
            <w:szCs w:val="24"/>
          </w:rPr>
          <w:fldChar w:fldCharType="begin"/>
        </w:r>
        <w:r w:rsidRPr="00957CF8">
          <w:rPr>
            <w:rFonts w:ascii="Arno Pro" w:hAnsi="Arno Pro"/>
            <w:sz w:val="24"/>
            <w:szCs w:val="24"/>
          </w:rPr>
          <w:instrText xml:space="preserve"> PAGE   \* MERGEFORMAT </w:instrText>
        </w:r>
        <w:r w:rsidRPr="00957CF8">
          <w:rPr>
            <w:rFonts w:ascii="Arno Pro" w:hAnsi="Arno Pro"/>
            <w:sz w:val="24"/>
            <w:szCs w:val="24"/>
          </w:rPr>
          <w:fldChar w:fldCharType="separate"/>
        </w:r>
        <w:r w:rsidRPr="00957CF8">
          <w:rPr>
            <w:rFonts w:ascii="Arno Pro" w:hAnsi="Arno Pro"/>
            <w:noProof/>
            <w:sz w:val="24"/>
            <w:szCs w:val="24"/>
          </w:rPr>
          <w:t>2</w:t>
        </w:r>
        <w:r w:rsidRPr="00957CF8">
          <w:rPr>
            <w:rFonts w:ascii="Arno Pro" w:hAnsi="Arno Pro"/>
            <w:noProof/>
            <w:sz w:val="24"/>
            <w:szCs w:val="24"/>
          </w:rPr>
          <w:fldChar w:fldCharType="end"/>
        </w:r>
      </w:p>
    </w:sdtContent>
  </w:sdt>
  <w:p w14:paraId="51E5AE66" w14:textId="77777777" w:rsidR="00957CF8" w:rsidRPr="00957CF8" w:rsidRDefault="00957CF8">
    <w:pPr>
      <w:pStyle w:val="Footer"/>
      <w:rPr>
        <w:rFonts w:ascii="Arno Pro" w:hAnsi="Arno Pro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487173" w14:textId="77777777" w:rsidR="00D4676B" w:rsidRDefault="00D4676B" w:rsidP="00957CF8">
      <w:pPr>
        <w:spacing w:after="0" w:line="240" w:lineRule="auto"/>
      </w:pPr>
      <w:r>
        <w:separator/>
      </w:r>
    </w:p>
  </w:footnote>
  <w:footnote w:type="continuationSeparator" w:id="0">
    <w:p w14:paraId="09AA27B4" w14:textId="77777777" w:rsidR="00D4676B" w:rsidRDefault="00D4676B" w:rsidP="00957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C01533" w14:textId="5EF1B74C" w:rsidR="00957CF8" w:rsidRPr="00957CF8" w:rsidRDefault="00957CF8" w:rsidP="00957CF8">
    <w:pPr>
      <w:pStyle w:val="Header"/>
      <w:tabs>
        <w:tab w:val="clear" w:pos="9360"/>
        <w:tab w:val="right" w:pos="10800"/>
      </w:tabs>
      <w:rPr>
        <w:rFonts w:ascii="Arno Pro" w:hAnsi="Arno Pro"/>
        <w:sz w:val="24"/>
        <w:szCs w:val="24"/>
      </w:rPr>
    </w:pPr>
    <w:r w:rsidRPr="00957CF8">
      <w:rPr>
        <w:rFonts w:ascii="Arno Pro" w:hAnsi="Arno Pro"/>
        <w:sz w:val="24"/>
        <w:szCs w:val="24"/>
      </w:rPr>
      <w:t xml:space="preserve">Name: </w:t>
    </w:r>
    <w:r w:rsidRPr="00957CF8">
      <w:rPr>
        <w:rFonts w:ascii="Arno Pro" w:hAnsi="Arno Pro"/>
        <w:sz w:val="24"/>
        <w:szCs w:val="24"/>
        <w:u w:val="single"/>
      </w:rPr>
      <w:tab/>
    </w:r>
    <w:r w:rsidRPr="00957CF8">
      <w:rPr>
        <w:rFonts w:ascii="Arno Pro" w:hAnsi="Arno Pro"/>
        <w:sz w:val="24"/>
        <w:szCs w:val="24"/>
      </w:rPr>
      <w:tab/>
    </w:r>
    <w:r w:rsidR="00E827AC">
      <w:rPr>
        <w:rFonts w:ascii="Arno Pro" w:hAnsi="Arno Pro"/>
        <w:sz w:val="24"/>
        <w:szCs w:val="24"/>
      </w:rPr>
      <w:t>9</w:t>
    </w:r>
    <w:r w:rsidR="00D4676B">
      <w:rPr>
        <w:rFonts w:ascii="Arno Pro" w:hAnsi="Arno Pro"/>
        <w:sz w:val="24"/>
        <w:szCs w:val="24"/>
      </w:rPr>
      <w:t>/</w:t>
    </w:r>
    <w:r w:rsidR="000607A3">
      <w:rPr>
        <w:rFonts w:ascii="Arno Pro" w:hAnsi="Arno Pro"/>
        <w:sz w:val="24"/>
        <w:szCs w:val="24"/>
      </w:rPr>
      <w:t>24</w:t>
    </w:r>
    <w:r w:rsidR="00D4676B">
      <w:rPr>
        <w:rFonts w:ascii="Arno Pro" w:hAnsi="Arno Pro"/>
        <w:sz w:val="24"/>
        <w:szCs w:val="24"/>
      </w:rPr>
      <w:t>/202</w:t>
    </w:r>
    <w:r w:rsidR="000607A3">
      <w:rPr>
        <w:rFonts w:ascii="Arno Pro" w:hAnsi="Arno Pro"/>
        <w:sz w:val="24"/>
        <w:szCs w:val="24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C52FF"/>
    <w:multiLevelType w:val="hybridMultilevel"/>
    <w:tmpl w:val="BE6E1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B5F55"/>
    <w:multiLevelType w:val="hybridMultilevel"/>
    <w:tmpl w:val="09344C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0D490D"/>
    <w:multiLevelType w:val="hybridMultilevel"/>
    <w:tmpl w:val="54D4B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04DE3"/>
    <w:multiLevelType w:val="hybridMultilevel"/>
    <w:tmpl w:val="F224D47E"/>
    <w:lvl w:ilvl="0" w:tplc="79E6F1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3F5432"/>
    <w:multiLevelType w:val="hybridMultilevel"/>
    <w:tmpl w:val="988C9D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3A6794"/>
    <w:multiLevelType w:val="hybridMultilevel"/>
    <w:tmpl w:val="09344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510847">
    <w:abstractNumId w:val="2"/>
  </w:num>
  <w:num w:numId="2" w16cid:durableId="944003217">
    <w:abstractNumId w:val="5"/>
  </w:num>
  <w:num w:numId="3" w16cid:durableId="240020660">
    <w:abstractNumId w:val="1"/>
  </w:num>
  <w:num w:numId="4" w16cid:durableId="1568421645">
    <w:abstractNumId w:val="4"/>
  </w:num>
  <w:num w:numId="5" w16cid:durableId="1136609394">
    <w:abstractNumId w:val="0"/>
  </w:num>
  <w:num w:numId="6" w16cid:durableId="1071080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6B"/>
    <w:rsid w:val="000556C5"/>
    <w:rsid w:val="000607A3"/>
    <w:rsid w:val="00066645"/>
    <w:rsid w:val="001A4521"/>
    <w:rsid w:val="001F6DB4"/>
    <w:rsid w:val="00245518"/>
    <w:rsid w:val="00261221"/>
    <w:rsid w:val="00345203"/>
    <w:rsid w:val="003833B6"/>
    <w:rsid w:val="003E5E5D"/>
    <w:rsid w:val="003E76AB"/>
    <w:rsid w:val="00406C19"/>
    <w:rsid w:val="0041738C"/>
    <w:rsid w:val="00462BF5"/>
    <w:rsid w:val="004A25FC"/>
    <w:rsid w:val="00505D59"/>
    <w:rsid w:val="005375FA"/>
    <w:rsid w:val="00580B2D"/>
    <w:rsid w:val="005C5FD4"/>
    <w:rsid w:val="006B0962"/>
    <w:rsid w:val="006C1FA7"/>
    <w:rsid w:val="006E7CE1"/>
    <w:rsid w:val="0083634E"/>
    <w:rsid w:val="0085393D"/>
    <w:rsid w:val="00897A9A"/>
    <w:rsid w:val="009447E0"/>
    <w:rsid w:val="00957CF8"/>
    <w:rsid w:val="0096330F"/>
    <w:rsid w:val="009B6166"/>
    <w:rsid w:val="00A07321"/>
    <w:rsid w:val="00A839A0"/>
    <w:rsid w:val="00B03F0F"/>
    <w:rsid w:val="00B52AE2"/>
    <w:rsid w:val="00B77B11"/>
    <w:rsid w:val="00C008D8"/>
    <w:rsid w:val="00CF0A9E"/>
    <w:rsid w:val="00D4676B"/>
    <w:rsid w:val="00DA3A9D"/>
    <w:rsid w:val="00E53720"/>
    <w:rsid w:val="00E827AC"/>
    <w:rsid w:val="00EA67C5"/>
    <w:rsid w:val="00F4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6FD0"/>
  <w15:chartTrackingRefBased/>
  <w15:docId w15:val="{5219AE03-086C-4A41-9AF9-B9E224B7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C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CF8"/>
  </w:style>
  <w:style w:type="paragraph" w:styleId="Footer">
    <w:name w:val="footer"/>
    <w:basedOn w:val="Normal"/>
    <w:link w:val="FooterChar"/>
    <w:uiPriority w:val="99"/>
    <w:unhideWhenUsed/>
    <w:rsid w:val="00957C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CF8"/>
  </w:style>
  <w:style w:type="table" w:styleId="TableGrid">
    <w:name w:val="Table Grid"/>
    <w:basedOn w:val="TableNormal"/>
    <w:uiPriority w:val="39"/>
    <w:rsid w:val="00D46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4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bknapik\OneDrive%20-%20Henrico%20County%20Public%20Schools\Documents\Custom%20Office%20Templates\Template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Assessment.dotx</Template>
  <TotalTime>81</TotalTime>
  <Pages>6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B. Knapik (cbknapik)</dc:creator>
  <cp:keywords/>
  <dc:description/>
  <cp:lastModifiedBy>Chad B. Knapik (cbknapik)</cp:lastModifiedBy>
  <cp:revision>33</cp:revision>
  <cp:lastPrinted>2023-09-13T14:03:00Z</cp:lastPrinted>
  <dcterms:created xsi:type="dcterms:W3CDTF">2022-10-03T13:22:00Z</dcterms:created>
  <dcterms:modified xsi:type="dcterms:W3CDTF">2024-09-23T16:02:00Z</dcterms:modified>
</cp:coreProperties>
</file>